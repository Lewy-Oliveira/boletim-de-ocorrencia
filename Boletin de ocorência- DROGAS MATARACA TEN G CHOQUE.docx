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"/>
        <w:gridCol w:w="1408"/>
        <w:gridCol w:w="129"/>
        <w:gridCol w:w="1322"/>
        <w:gridCol w:w="322"/>
        <w:gridCol w:w="6"/>
        <w:gridCol w:w="159"/>
        <w:gridCol w:w="115"/>
        <w:gridCol w:w="226"/>
        <w:gridCol w:w="144"/>
        <w:gridCol w:w="122"/>
        <w:gridCol w:w="1068"/>
        <w:gridCol w:w="394"/>
        <w:gridCol w:w="115"/>
        <w:gridCol w:w="146"/>
        <w:gridCol w:w="1307"/>
        <w:gridCol w:w="133"/>
        <w:gridCol w:w="167"/>
        <w:gridCol w:w="96"/>
        <w:gridCol w:w="352"/>
        <w:gridCol w:w="236"/>
        <w:gridCol w:w="115"/>
        <w:gridCol w:w="168"/>
        <w:gridCol w:w="115"/>
        <w:gridCol w:w="575"/>
        <w:gridCol w:w="278"/>
        <w:gridCol w:w="1862"/>
      </w:tblGrid>
      <w:tr w:rsidR="004A7102" w14:paraId="21A83923" w14:textId="77777777" w:rsidTr="00206257">
        <w:trPr>
          <w:trHeight w:val="976"/>
          <w:jc w:val="center"/>
        </w:trPr>
        <w:tc>
          <w:tcPr>
            <w:tcW w:w="2870" w:type="dxa"/>
            <w:gridSpan w:val="4"/>
            <w:vAlign w:val="center"/>
          </w:tcPr>
          <w:p w14:paraId="235625EB" w14:textId="77777777" w:rsidR="004A7102" w:rsidRDefault="00210F1F" w:rsidP="008924BC">
            <w:pPr>
              <w:spacing w:after="0"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C81E13B" wp14:editId="7DAA892B">
                  <wp:extent cx="1302385" cy="517525"/>
                  <wp:effectExtent l="0" t="0" r="0" b="0"/>
                  <wp:docPr id="83" name="Imagem 1" descr="Descrição: governo-775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governo-775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59" w:type="dxa"/>
            <w:gridSpan w:val="22"/>
            <w:vAlign w:val="center"/>
          </w:tcPr>
          <w:p w14:paraId="3AF96B22" w14:textId="77777777" w:rsidR="004A7102" w:rsidRPr="008924BC" w:rsidRDefault="004A7102" w:rsidP="008924B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924BC">
              <w:rPr>
                <w:rFonts w:ascii="Arial" w:hAnsi="Arial" w:cs="Arial"/>
                <w:b/>
                <w:sz w:val="24"/>
                <w:szCs w:val="24"/>
              </w:rPr>
              <w:t>ESTADO DA PARAÍBA</w:t>
            </w:r>
          </w:p>
          <w:p w14:paraId="0D8FCB20" w14:textId="77777777" w:rsidR="004A7102" w:rsidRPr="008924BC" w:rsidRDefault="004A7102" w:rsidP="008924B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924BC">
              <w:rPr>
                <w:rFonts w:ascii="Arial" w:hAnsi="Arial" w:cs="Arial"/>
                <w:b/>
                <w:sz w:val="24"/>
                <w:szCs w:val="24"/>
              </w:rPr>
              <w:t>POLICIAL MILITAR</w:t>
            </w:r>
          </w:p>
          <w:p w14:paraId="607040F2" w14:textId="77777777" w:rsidR="0046418C" w:rsidRPr="00FD5C59" w:rsidRDefault="00AB27DA" w:rsidP="0038563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BOPE</w:t>
            </w:r>
          </w:p>
        </w:tc>
        <w:tc>
          <w:tcPr>
            <w:tcW w:w="1862" w:type="dxa"/>
          </w:tcPr>
          <w:p w14:paraId="4D787834" w14:textId="77777777" w:rsidR="004A7102" w:rsidRDefault="00683072" w:rsidP="00683072">
            <w:pPr>
              <w:spacing w:after="0"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125D36AD" wp14:editId="1D230334">
                  <wp:extent cx="469127" cy="578855"/>
                  <wp:effectExtent l="0" t="0" r="7620" b="0"/>
                  <wp:docPr id="1" name="Imagem 1" descr="Novo BRASÃO PMP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Novo BRASÃO PMPB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12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102" w:rsidRPr="00E15CC0" w14:paraId="21BA7986" w14:textId="77777777" w:rsidTr="008924BC">
        <w:trPr>
          <w:jc w:val="center"/>
        </w:trPr>
        <w:tc>
          <w:tcPr>
            <w:tcW w:w="5687" w:type="dxa"/>
            <w:gridSpan w:val="15"/>
          </w:tcPr>
          <w:p w14:paraId="4DA4A9D0" w14:textId="77777777" w:rsidR="004A7102" w:rsidRPr="00ED332E" w:rsidRDefault="004A7102" w:rsidP="00C70E93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ED332E">
              <w:rPr>
                <w:b/>
              </w:rPr>
              <w:t>BO</w:t>
            </w:r>
            <w:r w:rsidR="0046418C">
              <w:rPr>
                <w:b/>
              </w:rPr>
              <w:t>LETI</w:t>
            </w:r>
            <w:r w:rsidR="00A87178">
              <w:rPr>
                <w:b/>
              </w:rPr>
              <w:t>M</w:t>
            </w:r>
            <w:r w:rsidR="0046418C">
              <w:rPr>
                <w:b/>
              </w:rPr>
              <w:t xml:space="preserve"> DE OCORRENCIA N</w:t>
            </w:r>
            <w:r w:rsidR="0046418C" w:rsidRPr="00206257">
              <w:rPr>
                <w:rFonts w:ascii="Arial" w:hAnsi="Arial" w:cs="Arial"/>
                <w:b/>
                <w:sz w:val="18"/>
                <w:szCs w:val="18"/>
              </w:rPr>
              <w:t>°</w:t>
            </w:r>
            <w:r w:rsidRPr="00206257">
              <w:rPr>
                <w:rFonts w:ascii="Arial" w:hAnsi="Arial" w:cs="Arial"/>
                <w:b/>
                <w:sz w:val="18"/>
                <w:szCs w:val="18"/>
              </w:rPr>
              <w:t xml:space="preserve">/ </w:t>
            </w:r>
          </w:p>
        </w:tc>
        <w:tc>
          <w:tcPr>
            <w:tcW w:w="5404" w:type="dxa"/>
            <w:gridSpan w:val="12"/>
          </w:tcPr>
          <w:p w14:paraId="41136FF2" w14:textId="7FFC1219" w:rsidR="004A7102" w:rsidRPr="00FD7FCF" w:rsidRDefault="004A7102" w:rsidP="00187209">
            <w:pPr>
              <w:spacing w:after="0" w:line="240" w:lineRule="auto"/>
              <w:rPr>
                <w:b/>
                <w:u w:val="single"/>
              </w:rPr>
            </w:pPr>
            <w:r w:rsidRPr="00ED332E">
              <w:rPr>
                <w:b/>
              </w:rPr>
              <w:t>N° CIOP/COPOM:</w:t>
            </w:r>
            <w:r w:rsidR="00385633">
              <w:rPr>
                <w:b/>
              </w:rPr>
              <w:t xml:space="preserve"> </w:t>
            </w:r>
            <w:r w:rsidR="009B7824">
              <w:rPr>
                <w:b/>
              </w:rPr>
              <w:t>PM2025047441</w:t>
            </w:r>
          </w:p>
        </w:tc>
      </w:tr>
      <w:tr w:rsidR="004A7102" w:rsidRPr="000E3085" w14:paraId="27FC8C27" w14:textId="77777777" w:rsidTr="008924BC">
        <w:trPr>
          <w:jc w:val="center"/>
        </w:trPr>
        <w:tc>
          <w:tcPr>
            <w:tcW w:w="1548" w:type="dxa"/>
            <w:gridSpan w:val="3"/>
          </w:tcPr>
          <w:p w14:paraId="09D4BEA8" w14:textId="77777777" w:rsidR="004A7102" w:rsidRPr="006E0B3A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6E0B3A">
              <w:rPr>
                <w:rFonts w:ascii="Arial" w:hAnsi="Arial" w:cs="Arial"/>
                <w:b/>
                <w:sz w:val="18"/>
                <w:szCs w:val="18"/>
              </w:rPr>
              <w:t>UOp</w:t>
            </w:r>
            <w:proofErr w:type="spellEnd"/>
            <w:r w:rsidRPr="006E0B3A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spellStart"/>
            <w:r w:rsidRPr="006E0B3A">
              <w:rPr>
                <w:rFonts w:ascii="Arial" w:hAnsi="Arial" w:cs="Arial"/>
                <w:b/>
                <w:sz w:val="18"/>
                <w:szCs w:val="18"/>
              </w:rPr>
              <w:t>SUOp</w:t>
            </w:r>
            <w:proofErr w:type="spellEnd"/>
            <w:r w:rsidRPr="006E0B3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41A2F69E" w14:textId="30CCFAC2" w:rsidR="004A7102" w:rsidRPr="00E22FAC" w:rsidRDefault="00B728D7" w:rsidP="00C672C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  <w:r w:rsidR="009B7824">
              <w:rPr>
                <w:rFonts w:ascii="Arial" w:hAnsi="Arial" w:cs="Arial"/>
                <w:sz w:val="18"/>
                <w:szCs w:val="18"/>
              </w:rPr>
              <w:t>PCHOQUE</w:t>
            </w:r>
          </w:p>
        </w:tc>
        <w:tc>
          <w:tcPr>
            <w:tcW w:w="2294" w:type="dxa"/>
            <w:gridSpan w:val="7"/>
          </w:tcPr>
          <w:p w14:paraId="4EB67199" w14:textId="77777777" w:rsidR="004A7102" w:rsidRDefault="004A7102" w:rsidP="004D4E7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F7A56">
              <w:rPr>
                <w:rFonts w:ascii="Arial" w:hAnsi="Arial" w:cs="Arial"/>
                <w:b/>
                <w:sz w:val="14"/>
                <w:szCs w:val="14"/>
              </w:rPr>
              <w:t>DATA DA OCORRENCIA:</w:t>
            </w:r>
            <w:r w:rsidR="0082735C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  <w:p w14:paraId="23DBDF18" w14:textId="40C801BD" w:rsidR="009B7824" w:rsidRPr="00AE06DA" w:rsidRDefault="009B7824" w:rsidP="004D4E75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8"/>
                <w:szCs w:val="18"/>
              </w:rPr>
              <w:t>25/03/2025</w:t>
            </w:r>
          </w:p>
        </w:tc>
        <w:tc>
          <w:tcPr>
            <w:tcW w:w="1845" w:type="dxa"/>
            <w:gridSpan w:val="5"/>
          </w:tcPr>
          <w:p w14:paraId="450A7170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Hora:</w:t>
            </w:r>
          </w:p>
          <w:p w14:paraId="3CAEA7BC" w14:textId="5BF812EF" w:rsidR="004A7102" w:rsidRPr="00E22FAC" w:rsidRDefault="005C301A" w:rsidP="00F2675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9B7824">
              <w:rPr>
                <w:rFonts w:ascii="Arial" w:hAnsi="Arial" w:cs="Arial"/>
                <w:sz w:val="18"/>
                <w:szCs w:val="18"/>
              </w:rPr>
              <w:t>2</w:t>
            </w:r>
            <w:r w:rsidR="004737A6">
              <w:rPr>
                <w:rFonts w:ascii="Arial" w:hAnsi="Arial" w:cs="Arial"/>
                <w:sz w:val="18"/>
                <w:szCs w:val="18"/>
              </w:rPr>
              <w:t>:30</w:t>
            </w:r>
          </w:p>
        </w:tc>
        <w:tc>
          <w:tcPr>
            <w:tcW w:w="5404" w:type="dxa"/>
            <w:gridSpan w:val="12"/>
          </w:tcPr>
          <w:p w14:paraId="1DF87728" w14:textId="77777777" w:rsidR="0063478F" w:rsidRDefault="0063478F" w:rsidP="001F61E1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Endereço:</w:t>
            </w:r>
          </w:p>
          <w:p w14:paraId="3EB1043E" w14:textId="4C48E476" w:rsidR="005C301A" w:rsidRPr="005C301A" w:rsidRDefault="00564ACA" w:rsidP="001F61E1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RUA JOSÉ MENEZES LIRA</w:t>
            </w:r>
          </w:p>
        </w:tc>
      </w:tr>
      <w:tr w:rsidR="004A7102" w:rsidRPr="000E3085" w14:paraId="7F326AB6" w14:textId="77777777" w:rsidTr="008924BC">
        <w:trPr>
          <w:trHeight w:val="317"/>
          <w:jc w:val="center"/>
        </w:trPr>
        <w:tc>
          <w:tcPr>
            <w:tcW w:w="11091" w:type="dxa"/>
            <w:gridSpan w:val="27"/>
          </w:tcPr>
          <w:p w14:paraId="1AA3EA0E" w14:textId="77777777" w:rsidR="009B7824" w:rsidRDefault="009B7824" w:rsidP="00B728D7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PONTO DE REFERÊNCIA:</w:t>
            </w:r>
          </w:p>
          <w:p w14:paraId="1E996E8A" w14:textId="40C47676" w:rsidR="004A7102" w:rsidRPr="00261854" w:rsidRDefault="009B7824" w:rsidP="00B728D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PRAÇA 8 DE MARÇO</w:t>
            </w:r>
          </w:p>
        </w:tc>
      </w:tr>
      <w:tr w:rsidR="004A7102" w:rsidRPr="000E3085" w14:paraId="607E95D8" w14:textId="77777777" w:rsidTr="008924BC">
        <w:trPr>
          <w:jc w:val="center"/>
        </w:trPr>
        <w:tc>
          <w:tcPr>
            <w:tcW w:w="7742" w:type="dxa"/>
            <w:gridSpan w:val="20"/>
          </w:tcPr>
          <w:p w14:paraId="4C34CC5D" w14:textId="77777777" w:rsidR="00821392" w:rsidRDefault="0085778D" w:rsidP="007A309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Natureza da Ocorrência:</w:t>
            </w:r>
          </w:p>
          <w:p w14:paraId="2090FC8E" w14:textId="49DF9F5C" w:rsidR="007A3098" w:rsidRPr="00E22FAC" w:rsidRDefault="005C301A" w:rsidP="007A309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APREENSÃO </w:t>
            </w:r>
            <w:r w:rsidR="009B7824">
              <w:rPr>
                <w:rFonts w:ascii="Arial" w:hAnsi="Arial" w:cs="Arial"/>
                <w:sz w:val="18"/>
                <w:szCs w:val="18"/>
              </w:rPr>
              <w:t>DE ENTORPECENTES/TRÁFICO DE DROGAS</w:t>
            </w:r>
          </w:p>
        </w:tc>
        <w:tc>
          <w:tcPr>
            <w:tcW w:w="3349" w:type="dxa"/>
            <w:gridSpan w:val="7"/>
          </w:tcPr>
          <w:p w14:paraId="75359538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Código da ocorrência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23AA8A0B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:rsidRPr="000E3085" w14:paraId="298BB9EE" w14:textId="77777777" w:rsidTr="008924BC">
        <w:trPr>
          <w:jc w:val="center"/>
        </w:trPr>
        <w:tc>
          <w:tcPr>
            <w:tcW w:w="3842" w:type="dxa"/>
            <w:gridSpan w:val="10"/>
          </w:tcPr>
          <w:p w14:paraId="7347751A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Comandante da guarnição ( Nome, Grad. e  Matrícula)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17646D65" w14:textId="77777777" w:rsidR="004A7102" w:rsidRPr="00E22FAC" w:rsidRDefault="004737A6" w:rsidP="0088337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TEN</w:t>
            </w:r>
            <w:r w:rsidR="0063478F" w:rsidRPr="00E22FAC">
              <w:rPr>
                <w:rFonts w:ascii="Arial" w:hAnsi="Arial" w:cs="Arial"/>
                <w:sz w:val="18"/>
                <w:szCs w:val="18"/>
              </w:rPr>
              <w:t xml:space="preserve"> GABRIEL. 530.294-3</w:t>
            </w:r>
          </w:p>
        </w:tc>
        <w:tc>
          <w:tcPr>
            <w:tcW w:w="3548" w:type="dxa"/>
            <w:gridSpan w:val="9"/>
          </w:tcPr>
          <w:p w14:paraId="02C5746B" w14:textId="77777777" w:rsidR="004A7102" w:rsidRDefault="0063478F" w:rsidP="002578FD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Motorista 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(</w:t>
            </w:r>
            <w:r w:rsidR="004A7102" w:rsidRPr="00261854">
              <w:rPr>
                <w:rFonts w:ascii="Arial" w:hAnsi="Arial" w:cs="Arial"/>
                <w:b/>
                <w:sz w:val="14"/>
                <w:szCs w:val="14"/>
              </w:rPr>
              <w:t>Nome, Grad. e  Matrícula)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6C0FCD3D" w14:textId="388CAA3D" w:rsidR="004737A6" w:rsidRPr="009B7824" w:rsidRDefault="009B7824" w:rsidP="002578FD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B7824">
              <w:rPr>
                <w:rFonts w:ascii="Arial" w:hAnsi="Arial" w:cs="Arial"/>
                <w:bCs/>
                <w:sz w:val="18"/>
                <w:szCs w:val="18"/>
              </w:rPr>
              <w:t>CB PEDRO 525.489</w:t>
            </w:r>
          </w:p>
        </w:tc>
        <w:tc>
          <w:tcPr>
            <w:tcW w:w="3701" w:type="dxa"/>
            <w:gridSpan w:val="8"/>
          </w:tcPr>
          <w:p w14:paraId="354188FC" w14:textId="77777777" w:rsidR="0063478F" w:rsidRPr="00261854" w:rsidRDefault="0063478F" w:rsidP="0063478F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PATRULHEIRO01</w:t>
            </w:r>
            <w:r w:rsidRPr="00261854">
              <w:rPr>
                <w:rFonts w:ascii="Arial" w:hAnsi="Arial" w:cs="Arial"/>
                <w:b/>
                <w:sz w:val="14"/>
                <w:szCs w:val="14"/>
              </w:rPr>
              <w:t>(Nome, Grad. e  Matrícula):</w:t>
            </w:r>
          </w:p>
          <w:p w14:paraId="2E3104A3" w14:textId="275C6B0A" w:rsidR="004A7102" w:rsidRPr="00E22FAC" w:rsidRDefault="00B728D7" w:rsidP="007A309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SGT </w:t>
            </w:r>
            <w:r w:rsidR="009B7824">
              <w:rPr>
                <w:rFonts w:ascii="Arial" w:hAnsi="Arial" w:cs="Arial"/>
                <w:sz w:val="18"/>
                <w:szCs w:val="18"/>
              </w:rPr>
              <w:t>LIMA 523.130</w:t>
            </w:r>
          </w:p>
        </w:tc>
      </w:tr>
      <w:tr w:rsidR="004737A6" w:rsidRPr="000E3085" w14:paraId="412C3119" w14:textId="77777777" w:rsidTr="008924BC">
        <w:trPr>
          <w:jc w:val="center"/>
        </w:trPr>
        <w:tc>
          <w:tcPr>
            <w:tcW w:w="3842" w:type="dxa"/>
            <w:gridSpan w:val="10"/>
          </w:tcPr>
          <w:p w14:paraId="7068BBB2" w14:textId="77777777" w:rsidR="004737A6" w:rsidRDefault="004737A6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PATRULHEIRO 02:(NOME, </w:t>
            </w:r>
            <w:proofErr w:type="gramStart"/>
            <w:r>
              <w:rPr>
                <w:rFonts w:ascii="Arial" w:hAnsi="Arial" w:cs="Arial"/>
                <w:b/>
                <w:sz w:val="14"/>
                <w:szCs w:val="14"/>
              </w:rPr>
              <w:t>Grad, e Matrícula</w:t>
            </w:r>
            <w:proofErr w:type="gramEnd"/>
            <w:r>
              <w:rPr>
                <w:rFonts w:ascii="Arial" w:hAnsi="Arial" w:cs="Arial"/>
                <w:b/>
                <w:sz w:val="14"/>
                <w:szCs w:val="14"/>
              </w:rPr>
              <w:t>):</w:t>
            </w:r>
          </w:p>
          <w:p w14:paraId="7CF58C81" w14:textId="0299ABC2" w:rsidR="004737A6" w:rsidRPr="009B7824" w:rsidRDefault="009B7824" w:rsidP="00C672C6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B7824">
              <w:rPr>
                <w:rFonts w:ascii="Arial" w:hAnsi="Arial" w:cs="Arial"/>
                <w:bCs/>
                <w:sz w:val="18"/>
                <w:szCs w:val="18"/>
              </w:rPr>
              <w:t>SGT  GILMÁRIO 5525.489</w:t>
            </w:r>
          </w:p>
        </w:tc>
        <w:tc>
          <w:tcPr>
            <w:tcW w:w="3548" w:type="dxa"/>
            <w:gridSpan w:val="9"/>
          </w:tcPr>
          <w:p w14:paraId="731C1FFB" w14:textId="77777777" w:rsidR="004737A6" w:rsidRDefault="004737A6" w:rsidP="002578FD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701" w:type="dxa"/>
            <w:gridSpan w:val="8"/>
          </w:tcPr>
          <w:p w14:paraId="1903C869" w14:textId="77777777" w:rsidR="004737A6" w:rsidRDefault="004737A6" w:rsidP="0063478F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:rsidRPr="005E5AD7" w14:paraId="29697365" w14:textId="77777777" w:rsidTr="008924BC">
        <w:trPr>
          <w:jc w:val="center"/>
        </w:trPr>
        <w:tc>
          <w:tcPr>
            <w:tcW w:w="5687" w:type="dxa"/>
            <w:gridSpan w:val="15"/>
          </w:tcPr>
          <w:p w14:paraId="57645476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Nome completo do solicitante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3F091E8A" w14:textId="77777777" w:rsidR="004A7102" w:rsidRPr="00E22FAC" w:rsidRDefault="00AB5EAA" w:rsidP="0018720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</w:t>
            </w:r>
          </w:p>
        </w:tc>
        <w:tc>
          <w:tcPr>
            <w:tcW w:w="5404" w:type="dxa"/>
            <w:gridSpan w:val="12"/>
          </w:tcPr>
          <w:p w14:paraId="5BE56EA5" w14:textId="77777777" w:rsidR="004A7102" w:rsidRPr="00261854" w:rsidRDefault="00E86F5C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Telefone</w:t>
            </w:r>
            <w:r w:rsidR="004A7102" w:rsidRPr="00261854">
              <w:rPr>
                <w:rFonts w:ascii="Arial" w:hAnsi="Arial" w:cs="Arial"/>
                <w:b/>
                <w:sz w:val="14"/>
                <w:szCs w:val="14"/>
              </w:rPr>
              <w:t>(s) do</w:t>
            </w:r>
            <w:r w:rsidRPr="00261854">
              <w:rPr>
                <w:rFonts w:ascii="Arial" w:hAnsi="Arial" w:cs="Arial"/>
                <w:b/>
                <w:sz w:val="14"/>
                <w:szCs w:val="14"/>
              </w:rPr>
              <w:t>(s)</w:t>
            </w:r>
            <w:r w:rsidR="004A7102" w:rsidRPr="00261854">
              <w:rPr>
                <w:rFonts w:ascii="Arial" w:hAnsi="Arial" w:cs="Arial"/>
                <w:b/>
                <w:sz w:val="14"/>
                <w:szCs w:val="14"/>
              </w:rPr>
              <w:t xml:space="preserve"> solicitante(s)</w:t>
            </w:r>
            <w:r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0BD299F8" w14:textId="77777777" w:rsidR="004A7102" w:rsidRPr="00261854" w:rsidRDefault="00AB5EAA" w:rsidP="0019592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XXXXXXXXXXXXXXXXXXX</w:t>
            </w:r>
          </w:p>
        </w:tc>
      </w:tr>
      <w:tr w:rsidR="004A7102" w14:paraId="715BFAAE" w14:textId="77777777" w:rsidTr="008924BC">
        <w:trPr>
          <w:jc w:val="center"/>
        </w:trPr>
        <w:tc>
          <w:tcPr>
            <w:tcW w:w="11091" w:type="dxa"/>
            <w:gridSpan w:val="27"/>
          </w:tcPr>
          <w:p w14:paraId="4D7CBB4A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Endereço completo do solicitante (Rua, N°, bairro, Cidade e UF)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4529D84E" w14:textId="77777777" w:rsidR="0069242C" w:rsidRPr="00261854" w:rsidRDefault="00AB5EAA" w:rsidP="0088337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XXXXXXXXXXXXXXXXXXXXXXXXXX</w:t>
            </w:r>
          </w:p>
        </w:tc>
      </w:tr>
      <w:tr w:rsidR="004A7102" w14:paraId="0B2DC331" w14:textId="77777777" w:rsidTr="008924BC">
        <w:trPr>
          <w:jc w:val="center"/>
        </w:trPr>
        <w:tc>
          <w:tcPr>
            <w:tcW w:w="3357" w:type="dxa"/>
            <w:gridSpan w:val="7"/>
            <w:shd w:val="clear" w:color="auto" w:fill="7F7F7F"/>
          </w:tcPr>
          <w:p w14:paraId="70ACD6F3" w14:textId="77777777" w:rsidR="00A93F36" w:rsidRPr="00261854" w:rsidRDefault="00A93F36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637" w:type="dxa"/>
            <w:gridSpan w:val="9"/>
          </w:tcPr>
          <w:p w14:paraId="31BF1E4A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61854">
              <w:rPr>
                <w:rFonts w:ascii="Arial" w:hAnsi="Arial" w:cs="Arial"/>
                <w:b/>
                <w:sz w:val="24"/>
                <w:szCs w:val="24"/>
              </w:rPr>
              <w:t>Acusado(s)</w:t>
            </w:r>
          </w:p>
        </w:tc>
        <w:tc>
          <w:tcPr>
            <w:tcW w:w="4097" w:type="dxa"/>
            <w:gridSpan w:val="11"/>
            <w:shd w:val="clear" w:color="auto" w:fill="7F7F7F"/>
          </w:tcPr>
          <w:p w14:paraId="0BF9DA06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776036FA" w14:textId="77777777" w:rsidTr="008924BC">
        <w:trPr>
          <w:jc w:val="center"/>
        </w:trPr>
        <w:tc>
          <w:tcPr>
            <w:tcW w:w="8261" w:type="dxa"/>
            <w:gridSpan w:val="23"/>
          </w:tcPr>
          <w:p w14:paraId="54546E07" w14:textId="77777777" w:rsidR="00B728D7" w:rsidRDefault="000426BF" w:rsidP="00B728D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Nome completo</w:t>
            </w:r>
            <w:r w:rsidR="009F0853" w:rsidRPr="00E22FA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7967BE22" w14:textId="2A938C29" w:rsidR="009B7824" w:rsidRPr="009B7824" w:rsidRDefault="009B7824" w:rsidP="00B728D7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B7824">
              <w:rPr>
                <w:rFonts w:ascii="Arial" w:hAnsi="Arial" w:cs="Arial"/>
                <w:bCs/>
                <w:sz w:val="18"/>
                <w:szCs w:val="18"/>
              </w:rPr>
              <w:t>JAILTON TARGINO DOS SANTOS</w:t>
            </w:r>
          </w:p>
        </w:tc>
        <w:tc>
          <w:tcPr>
            <w:tcW w:w="2830" w:type="dxa"/>
            <w:gridSpan w:val="4"/>
          </w:tcPr>
          <w:p w14:paraId="1BF60EF9" w14:textId="77777777" w:rsidR="004A7102" w:rsidRDefault="004A7102" w:rsidP="00003EB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Data de nascimento</w:t>
            </w:r>
          </w:p>
          <w:p w14:paraId="49A91A3B" w14:textId="0E2DCDCF" w:rsidR="007A3098" w:rsidRPr="007A3098" w:rsidRDefault="005C301A" w:rsidP="00003EB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</w:t>
            </w:r>
            <w:r w:rsidR="009B7824">
              <w:rPr>
                <w:rFonts w:ascii="Arial" w:hAnsi="Arial" w:cs="Arial"/>
                <w:b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9B7824">
              <w:rPr>
                <w:rFonts w:ascii="Arial" w:hAnsi="Arial" w:cs="Arial"/>
                <w:b/>
                <w:sz w:val="18"/>
                <w:szCs w:val="18"/>
              </w:rPr>
              <w:t>05</w:t>
            </w:r>
            <w:r>
              <w:rPr>
                <w:rFonts w:ascii="Arial" w:hAnsi="Arial" w:cs="Arial"/>
                <w:b/>
                <w:sz w:val="18"/>
                <w:szCs w:val="18"/>
              </w:rPr>
              <w:t>/2006</w:t>
            </w:r>
          </w:p>
        </w:tc>
      </w:tr>
      <w:tr w:rsidR="004A7102" w14:paraId="0E3695D6" w14:textId="77777777" w:rsidTr="008924BC">
        <w:trPr>
          <w:jc w:val="center"/>
        </w:trPr>
        <w:tc>
          <w:tcPr>
            <w:tcW w:w="5426" w:type="dxa"/>
            <w:gridSpan w:val="13"/>
          </w:tcPr>
          <w:p w14:paraId="412A0417" w14:textId="77777777" w:rsidR="004A7102" w:rsidRPr="009B7824" w:rsidRDefault="000426BF" w:rsidP="00883379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 xml:space="preserve">Nome </w:t>
            </w:r>
            <w:r w:rsidRPr="009B7824">
              <w:rPr>
                <w:rFonts w:ascii="Arial" w:hAnsi="Arial" w:cs="Arial"/>
                <w:b/>
                <w:sz w:val="18"/>
                <w:szCs w:val="18"/>
              </w:rPr>
              <w:t>completo da Genito</w:t>
            </w:r>
            <w:r w:rsidR="00E22FAC" w:rsidRPr="009B7824">
              <w:rPr>
                <w:rFonts w:ascii="Arial" w:hAnsi="Arial" w:cs="Arial"/>
                <w:b/>
                <w:sz w:val="18"/>
                <w:szCs w:val="18"/>
              </w:rPr>
              <w:t>ra:</w:t>
            </w:r>
          </w:p>
          <w:p w14:paraId="03EBB628" w14:textId="17C2BBBA" w:rsidR="000426BF" w:rsidRPr="005C301A" w:rsidRDefault="009B7824" w:rsidP="00385633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B7824">
              <w:rPr>
                <w:rFonts w:ascii="Arial" w:hAnsi="Arial" w:cs="Arial"/>
                <w:bCs/>
                <w:sz w:val="18"/>
                <w:szCs w:val="18"/>
              </w:rPr>
              <w:t>LIDIANE TARGINO DE SOUZA</w:t>
            </w:r>
          </w:p>
        </w:tc>
        <w:tc>
          <w:tcPr>
            <w:tcW w:w="2552" w:type="dxa"/>
            <w:gridSpan w:val="8"/>
          </w:tcPr>
          <w:p w14:paraId="04B7E12B" w14:textId="77777777" w:rsidR="00385633" w:rsidRDefault="004A7102" w:rsidP="00561CC9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RG/ Órgão expedidor:</w:t>
            </w:r>
          </w:p>
          <w:p w14:paraId="1D45F0C9" w14:textId="6ACFA239" w:rsidR="004D4E75" w:rsidRPr="004D4E75" w:rsidRDefault="009B7824" w:rsidP="00561CC9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5.210.518</w:t>
            </w:r>
          </w:p>
        </w:tc>
        <w:tc>
          <w:tcPr>
            <w:tcW w:w="3113" w:type="dxa"/>
            <w:gridSpan w:val="6"/>
          </w:tcPr>
          <w:p w14:paraId="1F331169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do CPF:</w:t>
            </w:r>
          </w:p>
          <w:p w14:paraId="052F9A14" w14:textId="055E64D9" w:rsidR="004A7102" w:rsidRPr="00261854" w:rsidRDefault="009B7824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158.004.394-19</w:t>
            </w:r>
          </w:p>
        </w:tc>
      </w:tr>
      <w:tr w:rsidR="004A7102" w14:paraId="1693FE86" w14:textId="77777777" w:rsidTr="008924BC">
        <w:trPr>
          <w:jc w:val="center"/>
        </w:trPr>
        <w:tc>
          <w:tcPr>
            <w:tcW w:w="7978" w:type="dxa"/>
            <w:gridSpan w:val="21"/>
          </w:tcPr>
          <w:p w14:paraId="5F1ED86E" w14:textId="77777777" w:rsidR="00B04DB4" w:rsidRPr="00E22FAC" w:rsidRDefault="004A7102" w:rsidP="0046418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Endereço completo (Rua, Bairro, Cidade e n°)</w:t>
            </w:r>
            <w:r w:rsidR="00E86F5C" w:rsidRPr="00E22FA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3D61DBD0" w14:textId="61B63676" w:rsidR="009F0853" w:rsidRPr="00A36EBF" w:rsidRDefault="009B7824" w:rsidP="006512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RUA JOSÉ MENEZES LIRA, MANJERICÃO, SN</w:t>
            </w:r>
          </w:p>
        </w:tc>
        <w:tc>
          <w:tcPr>
            <w:tcW w:w="3113" w:type="dxa"/>
            <w:gridSpan w:val="6"/>
          </w:tcPr>
          <w:p w14:paraId="6E3A8AF5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CNH:</w:t>
            </w:r>
          </w:p>
          <w:p w14:paraId="56F1D562" w14:textId="77777777" w:rsidR="004A7102" w:rsidRPr="00261854" w:rsidRDefault="00F32BD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xxxxxxxxxxxxxxxx</w:t>
            </w:r>
            <w:proofErr w:type="spellEnd"/>
          </w:p>
        </w:tc>
      </w:tr>
      <w:tr w:rsidR="004A7102" w14:paraId="3953068B" w14:textId="77777777" w:rsidTr="008924BC">
        <w:trPr>
          <w:jc w:val="center"/>
        </w:trPr>
        <w:tc>
          <w:tcPr>
            <w:tcW w:w="7978" w:type="dxa"/>
            <w:gridSpan w:val="21"/>
          </w:tcPr>
          <w:p w14:paraId="46982010" w14:textId="77777777" w:rsidR="000426BF" w:rsidRDefault="00E22FAC" w:rsidP="00A30961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Ponto de referê</w:t>
            </w:r>
            <w:r w:rsidR="000426BF" w:rsidRPr="00E22FAC">
              <w:rPr>
                <w:rFonts w:ascii="Arial" w:hAnsi="Arial" w:cs="Arial"/>
                <w:b/>
                <w:sz w:val="18"/>
                <w:szCs w:val="18"/>
              </w:rPr>
              <w:t>ncia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5512E74B" w14:textId="7FE75211" w:rsidR="00A30961" w:rsidRPr="009B7824" w:rsidRDefault="009B7824" w:rsidP="00385633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B7824">
              <w:rPr>
                <w:rFonts w:ascii="Arial" w:hAnsi="Arial" w:cs="Arial"/>
                <w:bCs/>
                <w:sz w:val="18"/>
                <w:szCs w:val="18"/>
              </w:rPr>
              <w:t>Próximo a igreja</w:t>
            </w:r>
          </w:p>
        </w:tc>
        <w:tc>
          <w:tcPr>
            <w:tcW w:w="3113" w:type="dxa"/>
            <w:gridSpan w:val="6"/>
          </w:tcPr>
          <w:p w14:paraId="51400E26" w14:textId="77777777" w:rsidR="004A7102" w:rsidRPr="00E22FAC" w:rsidRDefault="000426BF" w:rsidP="008B253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Profissão declarada</w:t>
            </w:r>
            <w:r w:rsidR="00E22FAC" w:rsidRPr="00E22FA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216BA2D8" w14:textId="0FFA22A3" w:rsidR="000426BF" w:rsidRPr="00F2675A" w:rsidRDefault="009B7824" w:rsidP="008B2539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XXXXXXXXXXXXXXXX</w:t>
            </w:r>
          </w:p>
        </w:tc>
      </w:tr>
      <w:tr w:rsidR="004A7102" w14:paraId="206A1F50" w14:textId="77777777" w:rsidTr="008924BC">
        <w:trPr>
          <w:jc w:val="center"/>
        </w:trPr>
        <w:tc>
          <w:tcPr>
            <w:tcW w:w="11091" w:type="dxa"/>
            <w:gridSpan w:val="27"/>
          </w:tcPr>
          <w:p w14:paraId="412EE6AD" w14:textId="77777777" w:rsidR="004A7102" w:rsidRPr="00E22FAC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Informações Biométricas</w:t>
            </w:r>
          </w:p>
          <w:p w14:paraId="3F544F11" w14:textId="77777777" w:rsidR="004A7102" w:rsidRPr="00261854" w:rsidRDefault="004A7102" w:rsidP="00462ACC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(</w:t>
            </w:r>
            <w:r w:rsidR="00462ACC">
              <w:rPr>
                <w:rFonts w:ascii="Arial" w:hAnsi="Arial" w:cs="Arial"/>
                <w:b/>
                <w:sz w:val="14"/>
                <w:szCs w:val="14"/>
              </w:rPr>
              <w:t>x</w:t>
            </w:r>
            <w:r w:rsidRPr="00261854">
              <w:rPr>
                <w:rFonts w:ascii="Arial" w:hAnsi="Arial" w:cs="Arial"/>
                <w:b/>
                <w:sz w:val="14"/>
                <w:szCs w:val="14"/>
              </w:rPr>
              <w:t>) Normal (   )Magro (  ) Gordo</w:t>
            </w:r>
          </w:p>
        </w:tc>
      </w:tr>
      <w:tr w:rsidR="004A7102" w14:paraId="103A01DA" w14:textId="77777777" w:rsidTr="008924BC">
        <w:trPr>
          <w:jc w:val="center"/>
        </w:trPr>
        <w:tc>
          <w:tcPr>
            <w:tcW w:w="7127" w:type="dxa"/>
            <w:gridSpan w:val="17"/>
          </w:tcPr>
          <w:p w14:paraId="223FF544" w14:textId="77777777" w:rsidR="004A7102" w:rsidRPr="00E22FAC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Marca(s) Característica(s) (Assinalar)</w:t>
            </w:r>
          </w:p>
          <w:p w14:paraId="0AB0E3D5" w14:textId="65156030" w:rsidR="004A7102" w:rsidRPr="00261854" w:rsidRDefault="004A7102" w:rsidP="007339F2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(</w:t>
            </w:r>
            <w:r w:rsidR="007339F2">
              <w:rPr>
                <w:rFonts w:ascii="Arial" w:hAnsi="Arial" w:cs="Arial"/>
                <w:b/>
                <w:sz w:val="14"/>
                <w:szCs w:val="14"/>
              </w:rPr>
              <w:t>)</w:t>
            </w:r>
            <w:r w:rsidRPr="00261854">
              <w:rPr>
                <w:rFonts w:ascii="Arial" w:hAnsi="Arial" w:cs="Arial"/>
                <w:b/>
                <w:sz w:val="14"/>
                <w:szCs w:val="14"/>
              </w:rPr>
              <w:t>Tatuagem (   )Cicatriz (   )Sinal de Nascença (   ) Outros:</w:t>
            </w:r>
            <w:r w:rsidRPr="00261854">
              <w:rPr>
                <w:rFonts w:ascii="Arial" w:hAnsi="Arial" w:cs="Arial"/>
                <w:b/>
                <w:sz w:val="14"/>
                <w:szCs w:val="14"/>
              </w:rPr>
              <w:softHyphen/>
              <w:t>______________________________________</w:t>
            </w:r>
          </w:p>
        </w:tc>
        <w:tc>
          <w:tcPr>
            <w:tcW w:w="3964" w:type="dxa"/>
            <w:gridSpan w:val="10"/>
          </w:tcPr>
          <w:p w14:paraId="3F2129B6" w14:textId="77777777" w:rsidR="004A7102" w:rsidRPr="009B7824" w:rsidRDefault="004A7102" w:rsidP="00561CC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B7824">
              <w:rPr>
                <w:rFonts w:ascii="Arial" w:hAnsi="Arial" w:cs="Arial"/>
                <w:b/>
                <w:sz w:val="18"/>
                <w:szCs w:val="18"/>
              </w:rPr>
              <w:t>Alcunha:</w:t>
            </w:r>
          </w:p>
          <w:p w14:paraId="764A01F5" w14:textId="10DCA0D7" w:rsidR="001F61E1" w:rsidRPr="00261854" w:rsidRDefault="009B7824" w:rsidP="00561CC9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Psicopata</w:t>
            </w:r>
            <w:r w:rsidR="003E2414">
              <w:rPr>
                <w:rFonts w:ascii="Arial" w:hAnsi="Arial" w:cs="Arial"/>
                <w:b/>
                <w:sz w:val="14"/>
                <w:szCs w:val="14"/>
              </w:rPr>
              <w:t xml:space="preserve"> ou Salsicha</w:t>
            </w:r>
          </w:p>
        </w:tc>
      </w:tr>
      <w:tr w:rsidR="004A7102" w14:paraId="5F4C1ABD" w14:textId="77777777" w:rsidTr="008924BC">
        <w:trPr>
          <w:jc w:val="center"/>
        </w:trPr>
        <w:tc>
          <w:tcPr>
            <w:tcW w:w="11091" w:type="dxa"/>
            <w:gridSpan w:val="27"/>
          </w:tcPr>
          <w:p w14:paraId="1C65C6C3" w14:textId="77777777" w:rsidR="004A7102" w:rsidRPr="00E22FAC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(Descrever Marca Característica):</w:t>
            </w:r>
          </w:p>
          <w:p w14:paraId="0786F405" w14:textId="77777777" w:rsidR="004A7102" w:rsidRPr="00261854" w:rsidRDefault="004A7102" w:rsidP="00A30961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DD35D7" w14:paraId="2A1B11A1" w14:textId="77777777" w:rsidTr="008924BC">
        <w:trPr>
          <w:jc w:val="center"/>
        </w:trPr>
        <w:tc>
          <w:tcPr>
            <w:tcW w:w="11091" w:type="dxa"/>
            <w:gridSpan w:val="27"/>
          </w:tcPr>
          <w:p w14:paraId="04396D19" w14:textId="77777777" w:rsidR="00DD35D7" w:rsidRPr="00E22FAC" w:rsidRDefault="00DD35D7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5299330D" w14:textId="77777777" w:rsidTr="008924BC">
        <w:trPr>
          <w:jc w:val="center"/>
        </w:trPr>
        <w:tc>
          <w:tcPr>
            <w:tcW w:w="3472" w:type="dxa"/>
            <w:gridSpan w:val="8"/>
            <w:shd w:val="clear" w:color="auto" w:fill="7F7F7F"/>
          </w:tcPr>
          <w:p w14:paraId="05AAA3F9" w14:textId="77777777" w:rsidR="00A93F36" w:rsidRPr="00261854" w:rsidRDefault="00A93F36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18" w:type="dxa"/>
            <w:gridSpan w:val="11"/>
          </w:tcPr>
          <w:p w14:paraId="7E613CBA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61854">
              <w:rPr>
                <w:rFonts w:ascii="Arial" w:hAnsi="Arial" w:cs="Arial"/>
                <w:b/>
                <w:sz w:val="24"/>
                <w:szCs w:val="24"/>
              </w:rPr>
              <w:t>Vítima(s)</w:t>
            </w:r>
          </w:p>
        </w:tc>
        <w:tc>
          <w:tcPr>
            <w:tcW w:w="3701" w:type="dxa"/>
            <w:gridSpan w:val="8"/>
            <w:shd w:val="clear" w:color="auto" w:fill="7F7F7F"/>
          </w:tcPr>
          <w:p w14:paraId="7363B164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187F575A" w14:textId="77777777" w:rsidTr="008924BC">
        <w:trPr>
          <w:jc w:val="center"/>
        </w:trPr>
        <w:tc>
          <w:tcPr>
            <w:tcW w:w="8376" w:type="dxa"/>
            <w:gridSpan w:val="24"/>
          </w:tcPr>
          <w:p w14:paraId="5A485EF3" w14:textId="77777777" w:rsidR="0069242C" w:rsidRDefault="00025605" w:rsidP="0018720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Nome Completo:</w:t>
            </w:r>
          </w:p>
          <w:p w14:paraId="256F7954" w14:textId="0BA5F74B" w:rsidR="00025605" w:rsidRPr="00E22FAC" w:rsidRDefault="00DD35D7" w:rsidP="0018720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XXXXXXXXXXXXXXXXXXXXXXXXXXXXXXXXXXXXXXXXXXXXXXXXXXXXXXXXXXXXXXXXXXX</w:t>
            </w:r>
          </w:p>
        </w:tc>
        <w:tc>
          <w:tcPr>
            <w:tcW w:w="2715" w:type="dxa"/>
            <w:gridSpan w:val="3"/>
          </w:tcPr>
          <w:p w14:paraId="408E5851" w14:textId="77777777" w:rsidR="004A7102" w:rsidRPr="006E0B3A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Data de nascimento</w:t>
            </w:r>
            <w:r w:rsidR="00E86F5C" w:rsidRPr="006E0B3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2FDEFC3C" w14:textId="1673B49B" w:rsidR="004A7102" w:rsidRPr="006E0B3A" w:rsidRDefault="00DD35D7" w:rsidP="00C672C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XXXXXXXXXXXXXXXXXXXX</w:t>
            </w:r>
          </w:p>
        </w:tc>
      </w:tr>
      <w:tr w:rsidR="004A7102" w14:paraId="70DE4947" w14:textId="77777777" w:rsidTr="008924BC">
        <w:trPr>
          <w:jc w:val="center"/>
        </w:trPr>
        <w:tc>
          <w:tcPr>
            <w:tcW w:w="5541" w:type="dxa"/>
            <w:gridSpan w:val="14"/>
          </w:tcPr>
          <w:p w14:paraId="6846CB18" w14:textId="77777777" w:rsidR="004A7102" w:rsidRPr="00E22FAC" w:rsidRDefault="00EC164F" w:rsidP="0018720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NOME DA GENITORA:</w:t>
            </w:r>
          </w:p>
          <w:p w14:paraId="7EEA48C8" w14:textId="163B0976" w:rsidR="00EC164F" w:rsidRPr="00025605" w:rsidRDefault="00DD35D7" w:rsidP="0018720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XXXXXXXXXXXXXXXXXXXXXXXXXXXXXXXXXXXXXXXXXXXXXXXXX</w:t>
            </w:r>
          </w:p>
        </w:tc>
        <w:tc>
          <w:tcPr>
            <w:tcW w:w="2552" w:type="dxa"/>
            <w:gridSpan w:val="8"/>
          </w:tcPr>
          <w:p w14:paraId="7CF72487" w14:textId="77777777" w:rsidR="00C858DB" w:rsidRPr="00E22FAC" w:rsidRDefault="004A7102" w:rsidP="0018720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N° RG/ Órgão expedidor:</w:t>
            </w:r>
          </w:p>
          <w:p w14:paraId="30414342" w14:textId="2A45FE7E" w:rsidR="004C64DB" w:rsidRPr="006E4C91" w:rsidRDefault="00DD35D7" w:rsidP="0018720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XXXXXXXXXXXXXXXXXXX</w:t>
            </w:r>
          </w:p>
        </w:tc>
        <w:tc>
          <w:tcPr>
            <w:tcW w:w="2998" w:type="dxa"/>
            <w:gridSpan w:val="5"/>
          </w:tcPr>
          <w:p w14:paraId="52BE0A53" w14:textId="77777777" w:rsidR="004A7102" w:rsidRPr="00E22FAC" w:rsidRDefault="00E86F5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 xml:space="preserve">N° do </w:t>
            </w:r>
            <w:r w:rsidR="004A7102" w:rsidRPr="00E22FAC">
              <w:rPr>
                <w:rFonts w:ascii="Arial" w:hAnsi="Arial" w:cs="Arial"/>
                <w:b/>
                <w:sz w:val="18"/>
                <w:szCs w:val="18"/>
              </w:rPr>
              <w:t>CPF:</w:t>
            </w:r>
          </w:p>
          <w:p w14:paraId="5F9EF9B4" w14:textId="25BD1728" w:rsidR="004A7102" w:rsidRPr="00E22FAC" w:rsidRDefault="00DD35D7" w:rsidP="00C672C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XXXXXXXXXXXXXXXXXXXXXXX</w:t>
            </w:r>
          </w:p>
        </w:tc>
      </w:tr>
      <w:tr w:rsidR="004A7102" w14:paraId="20E1D051" w14:textId="77777777" w:rsidTr="008924BC">
        <w:trPr>
          <w:jc w:val="center"/>
        </w:trPr>
        <w:tc>
          <w:tcPr>
            <w:tcW w:w="8093" w:type="dxa"/>
            <w:gridSpan w:val="22"/>
          </w:tcPr>
          <w:p w14:paraId="1AAE0F4C" w14:textId="77777777" w:rsidR="004A7102" w:rsidRPr="00E22FAC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22FAC">
              <w:rPr>
                <w:rFonts w:ascii="Arial" w:hAnsi="Arial" w:cs="Arial"/>
                <w:b/>
                <w:sz w:val="18"/>
                <w:szCs w:val="18"/>
              </w:rPr>
              <w:t>Endereço completo (Rua, Bairro, Cidade e n°)</w:t>
            </w:r>
            <w:r w:rsidR="00E86F5C" w:rsidRPr="00E22FA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228D9CAB" w14:textId="4B2635D1" w:rsidR="004A7102" w:rsidRPr="00025605" w:rsidRDefault="00DD35D7" w:rsidP="006512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XXXXXXXXXXXXXXXXXXXXXXXXXXXXXXXXXXXXXXXXXXXXXXXXXXXXXXXXXXXXXXXXX</w:t>
            </w:r>
          </w:p>
        </w:tc>
        <w:tc>
          <w:tcPr>
            <w:tcW w:w="2998" w:type="dxa"/>
            <w:gridSpan w:val="5"/>
          </w:tcPr>
          <w:p w14:paraId="2DC01F98" w14:textId="77777777" w:rsidR="004A7102" w:rsidRPr="006E0B3A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N° CNH:</w:t>
            </w:r>
          </w:p>
          <w:p w14:paraId="3E88CB08" w14:textId="4CE4AC49" w:rsidR="004A7102" w:rsidRPr="006E0B3A" w:rsidRDefault="00DD35D7" w:rsidP="00C672C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XXXXXXXXXXXXXXXXXXXXXXX</w:t>
            </w:r>
          </w:p>
        </w:tc>
      </w:tr>
      <w:tr w:rsidR="004A7102" w14:paraId="13920963" w14:textId="77777777" w:rsidTr="008924BC">
        <w:trPr>
          <w:jc w:val="center"/>
        </w:trPr>
        <w:tc>
          <w:tcPr>
            <w:tcW w:w="3964" w:type="dxa"/>
            <w:gridSpan w:val="11"/>
          </w:tcPr>
          <w:p w14:paraId="1201882C" w14:textId="77777777" w:rsidR="004A7102" w:rsidRPr="006E0B3A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Ponto de referência:</w:t>
            </w:r>
          </w:p>
          <w:p w14:paraId="5FD1C42B" w14:textId="1FE64732" w:rsidR="00FC488C" w:rsidRPr="00261854" w:rsidRDefault="00DD35D7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XXXXXXXXXXXXXXXXXXXXXXXXXXXXXX</w:t>
            </w:r>
          </w:p>
        </w:tc>
        <w:tc>
          <w:tcPr>
            <w:tcW w:w="4129" w:type="dxa"/>
            <w:gridSpan w:val="11"/>
          </w:tcPr>
          <w:p w14:paraId="0D5F8AB4" w14:textId="77777777" w:rsidR="004A7102" w:rsidRPr="006E0B3A" w:rsidRDefault="00E86F5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N° Telefone</w:t>
            </w:r>
            <w:r w:rsidR="004A7102" w:rsidRPr="006E0B3A">
              <w:rPr>
                <w:rFonts w:ascii="Arial" w:hAnsi="Arial" w:cs="Arial"/>
                <w:b/>
                <w:sz w:val="18"/>
                <w:szCs w:val="18"/>
              </w:rPr>
              <w:t>(s):</w:t>
            </w:r>
          </w:p>
          <w:p w14:paraId="2558D024" w14:textId="6F259986" w:rsidR="00FC488C" w:rsidRPr="006E0B3A" w:rsidRDefault="00DD35D7" w:rsidP="00C672C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XXXXXXXXXXXXXXXXXXXXXXXXXXXXXXXX</w:t>
            </w:r>
          </w:p>
        </w:tc>
        <w:tc>
          <w:tcPr>
            <w:tcW w:w="2998" w:type="dxa"/>
            <w:gridSpan w:val="5"/>
          </w:tcPr>
          <w:p w14:paraId="5B35CA1F" w14:textId="77777777" w:rsidR="004A7102" w:rsidRPr="006E0B3A" w:rsidRDefault="00F06F3B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Profissão declarada</w:t>
            </w:r>
          </w:p>
          <w:p w14:paraId="3997E752" w14:textId="77777777" w:rsidR="00F06F3B" w:rsidRPr="00F06F3B" w:rsidRDefault="00BF4150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------------------------</w:t>
            </w:r>
          </w:p>
        </w:tc>
      </w:tr>
      <w:tr w:rsidR="004A7102" w14:paraId="4B1A2376" w14:textId="77777777" w:rsidTr="008924BC">
        <w:trPr>
          <w:jc w:val="center"/>
        </w:trPr>
        <w:tc>
          <w:tcPr>
            <w:tcW w:w="3472" w:type="dxa"/>
            <w:gridSpan w:val="8"/>
            <w:shd w:val="clear" w:color="auto" w:fill="7F7F7F"/>
          </w:tcPr>
          <w:p w14:paraId="647ED136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18" w:type="dxa"/>
            <w:gridSpan w:val="11"/>
          </w:tcPr>
          <w:p w14:paraId="702CF1EF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61854">
              <w:rPr>
                <w:rFonts w:ascii="Arial" w:hAnsi="Arial" w:cs="Arial"/>
                <w:b/>
                <w:sz w:val="24"/>
                <w:szCs w:val="24"/>
              </w:rPr>
              <w:t>Testemunha(s)</w:t>
            </w:r>
          </w:p>
        </w:tc>
        <w:tc>
          <w:tcPr>
            <w:tcW w:w="3701" w:type="dxa"/>
            <w:gridSpan w:val="8"/>
            <w:shd w:val="clear" w:color="auto" w:fill="7F7F7F"/>
          </w:tcPr>
          <w:p w14:paraId="074A5E8E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2A7CADD3" w14:textId="77777777" w:rsidTr="008924BC">
        <w:trPr>
          <w:jc w:val="center"/>
        </w:trPr>
        <w:tc>
          <w:tcPr>
            <w:tcW w:w="8376" w:type="dxa"/>
            <w:gridSpan w:val="24"/>
          </w:tcPr>
          <w:p w14:paraId="44CF3059" w14:textId="77777777" w:rsidR="003064C2" w:rsidRPr="006E0B3A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Nome completo</w:t>
            </w:r>
            <w:r w:rsidR="00E86F5C" w:rsidRPr="006E0B3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5B7E8EF0" w14:textId="77777777" w:rsidR="00D174C1" w:rsidRPr="007A3098" w:rsidRDefault="001A2628" w:rsidP="0055430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JOSÉ GABRIEL ALVES</w:t>
            </w:r>
          </w:p>
        </w:tc>
        <w:tc>
          <w:tcPr>
            <w:tcW w:w="2715" w:type="dxa"/>
            <w:gridSpan w:val="3"/>
          </w:tcPr>
          <w:p w14:paraId="213E6767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Data de nascimento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7211A891" w14:textId="77777777" w:rsidR="004A7102" w:rsidRPr="00261854" w:rsidRDefault="004A7102" w:rsidP="0088337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61C449EE" w14:textId="77777777" w:rsidTr="00C70E93">
        <w:trPr>
          <w:trHeight w:val="251"/>
          <w:jc w:val="center"/>
        </w:trPr>
        <w:tc>
          <w:tcPr>
            <w:tcW w:w="5541" w:type="dxa"/>
            <w:gridSpan w:val="14"/>
          </w:tcPr>
          <w:p w14:paraId="0C2547E7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Nome completo da Genitora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0D443101" w14:textId="77777777" w:rsidR="00FC488C" w:rsidRPr="00261854" w:rsidRDefault="00FC488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8"/>
          </w:tcPr>
          <w:p w14:paraId="0C189CCD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RG/ Órgão expedidor:</w:t>
            </w:r>
          </w:p>
          <w:p w14:paraId="2744291C" w14:textId="77777777" w:rsidR="00FC488C" w:rsidRPr="00261854" w:rsidRDefault="00FC488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98" w:type="dxa"/>
            <w:gridSpan w:val="5"/>
          </w:tcPr>
          <w:p w14:paraId="7CE9D955" w14:textId="77777777" w:rsidR="004A7102" w:rsidRPr="00261854" w:rsidRDefault="00E86F5C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 xml:space="preserve">N° do </w:t>
            </w:r>
            <w:r w:rsidR="004A7102" w:rsidRPr="00261854">
              <w:rPr>
                <w:rFonts w:ascii="Arial" w:hAnsi="Arial" w:cs="Arial"/>
                <w:b/>
                <w:sz w:val="14"/>
                <w:szCs w:val="14"/>
              </w:rPr>
              <w:t>CPF:</w:t>
            </w:r>
          </w:p>
          <w:p w14:paraId="32437AA1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3073F1C4" w14:textId="77777777" w:rsidTr="008924BC">
        <w:trPr>
          <w:jc w:val="center"/>
        </w:trPr>
        <w:tc>
          <w:tcPr>
            <w:tcW w:w="8093" w:type="dxa"/>
            <w:gridSpan w:val="22"/>
          </w:tcPr>
          <w:p w14:paraId="42550853" w14:textId="77777777" w:rsidR="00FC488C" w:rsidRPr="006E0B3A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Endereço completo (Rua, Bairro, Cidade e n°)</w:t>
            </w:r>
          </w:p>
          <w:p w14:paraId="532D4253" w14:textId="50C3755E" w:rsidR="002958C0" w:rsidRPr="007A3098" w:rsidRDefault="00A30961" w:rsidP="0055430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A3098">
              <w:rPr>
                <w:rFonts w:ascii="Arial" w:hAnsi="Arial" w:cs="Arial"/>
                <w:b/>
                <w:sz w:val="18"/>
                <w:szCs w:val="18"/>
              </w:rPr>
              <w:t>B</w:t>
            </w:r>
            <w:r w:rsidR="00DD35D7">
              <w:rPr>
                <w:rFonts w:ascii="Arial" w:hAnsi="Arial" w:cs="Arial"/>
                <w:b/>
                <w:sz w:val="18"/>
                <w:szCs w:val="18"/>
              </w:rPr>
              <w:t>PCHOQUE</w:t>
            </w:r>
          </w:p>
        </w:tc>
        <w:tc>
          <w:tcPr>
            <w:tcW w:w="2998" w:type="dxa"/>
            <w:gridSpan w:val="5"/>
          </w:tcPr>
          <w:p w14:paraId="0A5652C1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CNH:</w:t>
            </w:r>
          </w:p>
          <w:p w14:paraId="2CB17F78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5C74AD56" w14:textId="77777777" w:rsidTr="008924BC">
        <w:trPr>
          <w:jc w:val="center"/>
        </w:trPr>
        <w:tc>
          <w:tcPr>
            <w:tcW w:w="3964" w:type="dxa"/>
            <w:gridSpan w:val="11"/>
          </w:tcPr>
          <w:p w14:paraId="6B0EB781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Ponto de referência:</w:t>
            </w:r>
          </w:p>
          <w:p w14:paraId="2EA2BEC2" w14:textId="77777777" w:rsidR="00FC488C" w:rsidRPr="00261854" w:rsidRDefault="00FC488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29" w:type="dxa"/>
            <w:gridSpan w:val="11"/>
          </w:tcPr>
          <w:p w14:paraId="347CEBB9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Telefone (s):</w:t>
            </w:r>
          </w:p>
          <w:p w14:paraId="376BEA7B" w14:textId="77777777" w:rsidR="00FC488C" w:rsidRPr="00261854" w:rsidRDefault="00FC488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98" w:type="dxa"/>
            <w:gridSpan w:val="5"/>
          </w:tcPr>
          <w:p w14:paraId="420F3518" w14:textId="77777777" w:rsidR="004A7102" w:rsidRPr="006E4C91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Profissão declarada:</w:t>
            </w:r>
          </w:p>
        </w:tc>
      </w:tr>
      <w:tr w:rsidR="004A7102" w14:paraId="0DBFFB88" w14:textId="77777777" w:rsidTr="008924BC">
        <w:trPr>
          <w:jc w:val="center"/>
        </w:trPr>
        <w:tc>
          <w:tcPr>
            <w:tcW w:w="8376" w:type="dxa"/>
            <w:gridSpan w:val="24"/>
          </w:tcPr>
          <w:p w14:paraId="032AB15C" w14:textId="77777777" w:rsidR="003064C2" w:rsidRDefault="004A7102" w:rsidP="00AB5EA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0B3A">
              <w:rPr>
                <w:rFonts w:ascii="Arial" w:hAnsi="Arial" w:cs="Arial"/>
                <w:b/>
                <w:sz w:val="18"/>
                <w:szCs w:val="18"/>
              </w:rPr>
              <w:t>Nome completo</w:t>
            </w:r>
            <w:r w:rsidR="00E86F5C" w:rsidRPr="006E0B3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17E2C63B" w14:textId="73F04F28" w:rsidR="00B728D7" w:rsidRPr="00261854" w:rsidRDefault="003E2414" w:rsidP="00AB5EA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AURELIANO PEDRO DA SILVA</w:t>
            </w:r>
          </w:p>
        </w:tc>
        <w:tc>
          <w:tcPr>
            <w:tcW w:w="2715" w:type="dxa"/>
            <w:gridSpan w:val="3"/>
          </w:tcPr>
          <w:p w14:paraId="71DB7490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Data de nascimento</w:t>
            </w:r>
          </w:p>
          <w:p w14:paraId="0B13B2D3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117C844F" w14:textId="77777777" w:rsidTr="008924BC">
        <w:trPr>
          <w:jc w:val="center"/>
        </w:trPr>
        <w:tc>
          <w:tcPr>
            <w:tcW w:w="5541" w:type="dxa"/>
            <w:gridSpan w:val="14"/>
          </w:tcPr>
          <w:p w14:paraId="192150B3" w14:textId="77777777" w:rsidR="00FC488C" w:rsidRPr="00C42EC7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Nome completo da Genitora</w:t>
            </w:r>
            <w:r w:rsidR="00E86F5C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2552" w:type="dxa"/>
            <w:gridSpan w:val="8"/>
          </w:tcPr>
          <w:p w14:paraId="2E2190A9" w14:textId="77777777" w:rsidR="00FC488C" w:rsidRPr="00C42EC7" w:rsidRDefault="00C42EC7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N° RG/ Órgão </w:t>
            </w:r>
            <w:proofErr w:type="spellStart"/>
            <w:r>
              <w:rPr>
                <w:rFonts w:ascii="Arial" w:hAnsi="Arial" w:cs="Arial"/>
                <w:b/>
                <w:sz w:val="14"/>
                <w:szCs w:val="14"/>
              </w:rPr>
              <w:t>expedid</w:t>
            </w:r>
            <w:proofErr w:type="spellEnd"/>
          </w:p>
        </w:tc>
        <w:tc>
          <w:tcPr>
            <w:tcW w:w="2998" w:type="dxa"/>
            <w:gridSpan w:val="5"/>
          </w:tcPr>
          <w:p w14:paraId="58B76E9F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do  CPF:</w:t>
            </w:r>
          </w:p>
          <w:p w14:paraId="101BB1B1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4DB23F79" w14:textId="77777777" w:rsidTr="008924BC">
        <w:trPr>
          <w:jc w:val="center"/>
        </w:trPr>
        <w:tc>
          <w:tcPr>
            <w:tcW w:w="8093" w:type="dxa"/>
            <w:gridSpan w:val="22"/>
          </w:tcPr>
          <w:p w14:paraId="70EC763B" w14:textId="77777777" w:rsidR="00FC488C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Endereço completo (Rua, Bairro, Cidade e n°)</w:t>
            </w:r>
          </w:p>
          <w:p w14:paraId="3A80A3BB" w14:textId="1F632D42" w:rsidR="00BF4150" w:rsidRPr="00DD35D7" w:rsidRDefault="00DD35D7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D35D7">
              <w:rPr>
                <w:rFonts w:ascii="Arial" w:hAnsi="Arial" w:cs="Arial"/>
                <w:b/>
                <w:sz w:val="18"/>
                <w:szCs w:val="18"/>
              </w:rPr>
              <w:t>BPCHOQUE</w:t>
            </w:r>
          </w:p>
        </w:tc>
        <w:tc>
          <w:tcPr>
            <w:tcW w:w="2998" w:type="dxa"/>
            <w:gridSpan w:val="5"/>
          </w:tcPr>
          <w:p w14:paraId="7415FECB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CNH:</w:t>
            </w:r>
          </w:p>
          <w:p w14:paraId="0ADCA4FD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62CEC512" w14:textId="77777777" w:rsidTr="008924BC">
        <w:trPr>
          <w:jc w:val="center"/>
        </w:trPr>
        <w:tc>
          <w:tcPr>
            <w:tcW w:w="3964" w:type="dxa"/>
            <w:gridSpan w:val="11"/>
          </w:tcPr>
          <w:p w14:paraId="4A39DC53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Ponto de referência:</w:t>
            </w:r>
          </w:p>
          <w:p w14:paraId="28C62E0D" w14:textId="77777777" w:rsidR="00FC488C" w:rsidRPr="00261854" w:rsidRDefault="00FC488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29" w:type="dxa"/>
            <w:gridSpan w:val="11"/>
          </w:tcPr>
          <w:p w14:paraId="55E170A7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Telefone (s):</w:t>
            </w:r>
          </w:p>
          <w:p w14:paraId="44AB9EE5" w14:textId="77777777" w:rsidR="00FC488C" w:rsidRPr="00261854" w:rsidRDefault="00FC488C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98" w:type="dxa"/>
            <w:gridSpan w:val="5"/>
          </w:tcPr>
          <w:p w14:paraId="06FB8412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Profissão declarada:</w:t>
            </w:r>
          </w:p>
          <w:p w14:paraId="7A0667F3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A7102" w14:paraId="20BF8F3D" w14:textId="77777777" w:rsidTr="008924BC">
        <w:trPr>
          <w:gridBefore w:val="1"/>
          <w:wBefore w:w="11" w:type="dxa"/>
          <w:trHeight w:val="300"/>
          <w:jc w:val="center"/>
        </w:trPr>
        <w:tc>
          <w:tcPr>
            <w:tcW w:w="3181" w:type="dxa"/>
            <w:gridSpan w:val="4"/>
            <w:tcBorders>
              <w:bottom w:val="single" w:sz="4" w:space="0" w:color="auto"/>
            </w:tcBorders>
            <w:shd w:val="clear" w:color="auto" w:fill="7F7F7F"/>
          </w:tcPr>
          <w:p w14:paraId="316B1DAE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55E6364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102" w:type="dxa"/>
            <w:gridSpan w:val="13"/>
            <w:tcBorders>
              <w:bottom w:val="single" w:sz="4" w:space="0" w:color="auto"/>
            </w:tcBorders>
          </w:tcPr>
          <w:p w14:paraId="4117E299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261854">
              <w:rPr>
                <w:rFonts w:ascii="Arial" w:hAnsi="Arial" w:cs="Arial"/>
                <w:b/>
              </w:rPr>
              <w:t>Arma(s) de Fogo Apreendida(s)</w:t>
            </w:r>
          </w:p>
        </w:tc>
        <w:tc>
          <w:tcPr>
            <w:tcW w:w="3797" w:type="dxa"/>
            <w:gridSpan w:val="9"/>
            <w:tcBorders>
              <w:bottom w:val="single" w:sz="4" w:space="0" w:color="auto"/>
            </w:tcBorders>
            <w:shd w:val="clear" w:color="auto" w:fill="7F7F7F"/>
          </w:tcPr>
          <w:p w14:paraId="4C5CD761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6B891D52" w14:textId="77777777" w:rsidTr="008924BC">
        <w:trPr>
          <w:gridBefore w:val="1"/>
          <w:wBefore w:w="11" w:type="dxa"/>
          <w:jc w:val="center"/>
        </w:trPr>
        <w:tc>
          <w:tcPr>
            <w:tcW w:w="1408" w:type="dxa"/>
            <w:tcBorders>
              <w:bottom w:val="nil"/>
              <w:right w:val="nil"/>
            </w:tcBorders>
          </w:tcPr>
          <w:p w14:paraId="062C078B" w14:textId="6759C726" w:rsidR="004A7102" w:rsidRPr="00261854" w:rsidRDefault="00DE5E92" w:rsidP="003E2414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Tipo:</w:t>
            </w:r>
          </w:p>
        </w:tc>
        <w:tc>
          <w:tcPr>
            <w:tcW w:w="1779" w:type="dxa"/>
            <w:gridSpan w:val="4"/>
            <w:tcBorders>
              <w:left w:val="nil"/>
              <w:bottom w:val="nil"/>
              <w:right w:val="nil"/>
            </w:tcBorders>
          </w:tcPr>
          <w:p w14:paraId="29E002A5" w14:textId="77777777" w:rsidR="00DD35D7" w:rsidRDefault="00DE5E92" w:rsidP="00DE5E92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Marca:</w:t>
            </w:r>
          </w:p>
          <w:p w14:paraId="622A1093" w14:textId="1A564DD0" w:rsidR="004A7102" w:rsidRPr="00261854" w:rsidRDefault="00DD35D7" w:rsidP="00DE5E92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1834" w:type="dxa"/>
            <w:gridSpan w:val="6"/>
            <w:tcBorders>
              <w:left w:val="nil"/>
              <w:bottom w:val="nil"/>
              <w:right w:val="nil"/>
            </w:tcBorders>
          </w:tcPr>
          <w:p w14:paraId="01C47D9C" w14:textId="77777777" w:rsidR="004A7102" w:rsidRDefault="00DE5E9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 xml:space="preserve">Calibre: </w:t>
            </w:r>
          </w:p>
          <w:p w14:paraId="34D90AE1" w14:textId="7BF3D3FD" w:rsidR="00DD35D7" w:rsidRPr="00261854" w:rsidRDefault="00DD35D7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262" w:type="dxa"/>
            <w:gridSpan w:val="6"/>
            <w:tcBorders>
              <w:left w:val="nil"/>
              <w:bottom w:val="nil"/>
              <w:right w:val="nil"/>
            </w:tcBorders>
          </w:tcPr>
          <w:p w14:paraId="05831BFB" w14:textId="628BFD2B" w:rsidR="004A7102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 xml:space="preserve">Acabamento: </w:t>
            </w:r>
          </w:p>
          <w:p w14:paraId="4F847008" w14:textId="5418904A" w:rsidR="00DD35D7" w:rsidRPr="00261854" w:rsidRDefault="00DD35D7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11D5262E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657" w:type="dxa"/>
            <w:gridSpan w:val="7"/>
            <w:tcBorders>
              <w:left w:val="nil"/>
              <w:bottom w:val="nil"/>
              <w:right w:val="nil"/>
            </w:tcBorders>
          </w:tcPr>
          <w:p w14:paraId="6F1DB65D" w14:textId="77777777" w:rsidR="00DD35D7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Série:</w:t>
            </w:r>
          </w:p>
          <w:p w14:paraId="148F2A0E" w14:textId="77777777" w:rsidR="004A7102" w:rsidRPr="00261854" w:rsidRDefault="004A7102" w:rsidP="003E2414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140" w:type="dxa"/>
            <w:gridSpan w:val="2"/>
            <w:tcBorders>
              <w:left w:val="nil"/>
              <w:bottom w:val="nil"/>
            </w:tcBorders>
          </w:tcPr>
          <w:p w14:paraId="48B5A681" w14:textId="77777777" w:rsidR="00031F53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Dimensão cano:</w:t>
            </w:r>
          </w:p>
          <w:p w14:paraId="515957C6" w14:textId="4D6438A1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01D3B784" w14:textId="77777777" w:rsidTr="008924BC">
        <w:trPr>
          <w:gridBefore w:val="1"/>
          <w:wBefore w:w="11" w:type="dxa"/>
          <w:jc w:val="center"/>
        </w:trPr>
        <w:tc>
          <w:tcPr>
            <w:tcW w:w="1408" w:type="dxa"/>
            <w:tcBorders>
              <w:top w:val="nil"/>
              <w:right w:val="nil"/>
            </w:tcBorders>
          </w:tcPr>
          <w:p w14:paraId="0A0FC547" w14:textId="77777777" w:rsidR="00031F53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Tipo:</w:t>
            </w:r>
          </w:p>
          <w:p w14:paraId="7D04B193" w14:textId="77777777" w:rsidR="004A7102" w:rsidRPr="00261854" w:rsidRDefault="004A7102" w:rsidP="003E2414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779" w:type="dxa"/>
            <w:gridSpan w:val="4"/>
            <w:tcBorders>
              <w:top w:val="nil"/>
              <w:left w:val="nil"/>
              <w:right w:val="nil"/>
            </w:tcBorders>
          </w:tcPr>
          <w:p w14:paraId="381D5E1F" w14:textId="6EEBBD24" w:rsidR="004A7102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Marca:</w:t>
            </w:r>
          </w:p>
          <w:p w14:paraId="59B09FB4" w14:textId="77777777" w:rsidR="004A7102" w:rsidRPr="00261854" w:rsidRDefault="004A7102" w:rsidP="003E2414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34" w:type="dxa"/>
            <w:gridSpan w:val="6"/>
            <w:tcBorders>
              <w:top w:val="nil"/>
              <w:left w:val="nil"/>
              <w:right w:val="nil"/>
            </w:tcBorders>
          </w:tcPr>
          <w:p w14:paraId="127F78F0" w14:textId="77777777" w:rsidR="00031F53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Calibre</w:t>
            </w:r>
            <w:r w:rsidR="00031F53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58029829" w14:textId="77777777" w:rsidR="004A7102" w:rsidRPr="00261854" w:rsidRDefault="004A7102" w:rsidP="003E2414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262" w:type="dxa"/>
            <w:gridSpan w:val="6"/>
            <w:tcBorders>
              <w:top w:val="nil"/>
              <w:left w:val="nil"/>
              <w:right w:val="nil"/>
            </w:tcBorders>
          </w:tcPr>
          <w:p w14:paraId="770AD5AA" w14:textId="77777777" w:rsidR="00031F53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Acabamento:</w:t>
            </w:r>
          </w:p>
          <w:p w14:paraId="2EFBFC5C" w14:textId="77777777" w:rsidR="004A7102" w:rsidRPr="00261854" w:rsidRDefault="004A7102" w:rsidP="003E2414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657" w:type="dxa"/>
            <w:gridSpan w:val="7"/>
            <w:tcBorders>
              <w:top w:val="nil"/>
              <w:left w:val="nil"/>
              <w:right w:val="nil"/>
            </w:tcBorders>
          </w:tcPr>
          <w:p w14:paraId="140D14E4" w14:textId="5672B01E" w:rsidR="004A7102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N° Série:</w:t>
            </w:r>
          </w:p>
          <w:p w14:paraId="54E71C89" w14:textId="77777777" w:rsidR="004A7102" w:rsidRPr="00261854" w:rsidRDefault="004A7102" w:rsidP="003E2414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</w:tcBorders>
          </w:tcPr>
          <w:p w14:paraId="1786E759" w14:textId="77777777" w:rsidR="00031F53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5"/>
                <w:szCs w:val="15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Dimensão cano:</w:t>
            </w:r>
          </w:p>
          <w:p w14:paraId="16A6388A" w14:textId="77777777" w:rsidR="004A7102" w:rsidRPr="00261854" w:rsidRDefault="004A7102" w:rsidP="003E2414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21F7057B" w14:textId="77777777" w:rsidTr="008924BC">
        <w:trPr>
          <w:gridBefore w:val="1"/>
          <w:wBefore w:w="11" w:type="dxa"/>
          <w:jc w:val="center"/>
        </w:trPr>
        <w:tc>
          <w:tcPr>
            <w:tcW w:w="3187" w:type="dxa"/>
            <w:gridSpan w:val="5"/>
            <w:tcBorders>
              <w:bottom w:val="single" w:sz="4" w:space="0" w:color="auto"/>
            </w:tcBorders>
            <w:shd w:val="clear" w:color="auto" w:fill="7F7F7F"/>
          </w:tcPr>
          <w:p w14:paraId="3233EAF7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0CC9DF6D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096" w:type="dxa"/>
            <w:gridSpan w:val="12"/>
            <w:tcBorders>
              <w:bottom w:val="single" w:sz="4" w:space="0" w:color="auto"/>
            </w:tcBorders>
          </w:tcPr>
          <w:p w14:paraId="378D0CF9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261854">
              <w:rPr>
                <w:rFonts w:ascii="Arial" w:hAnsi="Arial" w:cs="Arial"/>
                <w:b/>
              </w:rPr>
              <w:t>Cartucho(s) Apreendido(s)</w:t>
            </w:r>
          </w:p>
        </w:tc>
        <w:tc>
          <w:tcPr>
            <w:tcW w:w="3797" w:type="dxa"/>
            <w:gridSpan w:val="9"/>
            <w:tcBorders>
              <w:bottom w:val="single" w:sz="4" w:space="0" w:color="auto"/>
            </w:tcBorders>
            <w:shd w:val="clear" w:color="auto" w:fill="7F7F7F"/>
          </w:tcPr>
          <w:p w14:paraId="39378506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0878230C" w14:textId="77777777" w:rsidTr="008924BC">
        <w:trPr>
          <w:gridBefore w:val="1"/>
          <w:wBefore w:w="11" w:type="dxa"/>
          <w:jc w:val="center"/>
        </w:trPr>
        <w:tc>
          <w:tcPr>
            <w:tcW w:w="3187" w:type="dxa"/>
            <w:gridSpan w:val="5"/>
            <w:tcBorders>
              <w:bottom w:val="nil"/>
              <w:right w:val="nil"/>
            </w:tcBorders>
          </w:tcPr>
          <w:p w14:paraId="1C9A1268" w14:textId="18DD58D9" w:rsidR="004A7102" w:rsidRPr="00261854" w:rsidRDefault="00DE5E9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Quantidade:</w:t>
            </w:r>
            <w:r w:rsidR="00031F53" w:rsidRPr="00261854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4096" w:type="dxa"/>
            <w:gridSpan w:val="12"/>
            <w:tcBorders>
              <w:left w:val="nil"/>
              <w:bottom w:val="nil"/>
              <w:right w:val="nil"/>
            </w:tcBorders>
          </w:tcPr>
          <w:p w14:paraId="5DC0E7A3" w14:textId="7EA646EF" w:rsidR="004A7102" w:rsidRPr="00261854" w:rsidRDefault="00DE5E92" w:rsidP="00DE5E92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 xml:space="preserve">Calibre: </w:t>
            </w:r>
          </w:p>
        </w:tc>
        <w:tc>
          <w:tcPr>
            <w:tcW w:w="3797" w:type="dxa"/>
            <w:gridSpan w:val="9"/>
            <w:tcBorders>
              <w:left w:val="nil"/>
              <w:bottom w:val="nil"/>
            </w:tcBorders>
          </w:tcPr>
          <w:p w14:paraId="6140A7F4" w14:textId="24FCB8E2" w:rsidR="00DE5E92" w:rsidRPr="00261854" w:rsidRDefault="004A7102" w:rsidP="003E2414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Tipo</w:t>
            </w:r>
            <w:r w:rsidR="00DE5E92" w:rsidRPr="00261854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  <w:tr w:rsidR="004A7102" w14:paraId="1D030873" w14:textId="77777777" w:rsidTr="008924BC">
        <w:trPr>
          <w:gridBefore w:val="1"/>
          <w:wBefore w:w="11" w:type="dxa"/>
          <w:jc w:val="center"/>
        </w:trPr>
        <w:tc>
          <w:tcPr>
            <w:tcW w:w="3187" w:type="dxa"/>
            <w:gridSpan w:val="5"/>
            <w:tcBorders>
              <w:top w:val="nil"/>
              <w:right w:val="nil"/>
            </w:tcBorders>
          </w:tcPr>
          <w:p w14:paraId="03E529F4" w14:textId="50D39E9B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Quantidade:</w:t>
            </w:r>
            <w:r w:rsidR="00031F53" w:rsidRPr="00261854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  <w:p w14:paraId="098717A9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096" w:type="dxa"/>
            <w:gridSpan w:val="12"/>
            <w:tcBorders>
              <w:top w:val="nil"/>
              <w:left w:val="nil"/>
              <w:right w:val="nil"/>
            </w:tcBorders>
          </w:tcPr>
          <w:p w14:paraId="1EA373B5" w14:textId="76059FE2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Calibre:</w:t>
            </w:r>
            <w:r w:rsidR="00031F53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  <w:p w14:paraId="7F9A9AE7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797" w:type="dxa"/>
            <w:gridSpan w:val="9"/>
            <w:tcBorders>
              <w:top w:val="nil"/>
              <w:left w:val="nil"/>
            </w:tcBorders>
          </w:tcPr>
          <w:p w14:paraId="693579F0" w14:textId="0E4D8262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 w:rsidRPr="00261854">
              <w:rPr>
                <w:rFonts w:ascii="Arial" w:hAnsi="Arial" w:cs="Arial"/>
                <w:b/>
                <w:sz w:val="14"/>
                <w:szCs w:val="14"/>
              </w:rPr>
              <w:t>Tipo:</w:t>
            </w:r>
            <w:r w:rsidR="00031F53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  <w:p w14:paraId="4393ED4A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3A435FDE" w14:textId="77777777" w:rsidTr="008924BC">
        <w:trPr>
          <w:gridBefore w:val="1"/>
          <w:wBefore w:w="11" w:type="dxa"/>
          <w:jc w:val="center"/>
        </w:trPr>
        <w:tc>
          <w:tcPr>
            <w:tcW w:w="318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7F7F7F"/>
          </w:tcPr>
          <w:p w14:paraId="1867F215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6BEBBFC" w14:textId="77777777" w:rsidR="004A7102" w:rsidRPr="00261854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096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EA0C4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261854">
              <w:rPr>
                <w:rFonts w:ascii="Arial" w:hAnsi="Arial" w:cs="Arial"/>
                <w:b/>
              </w:rPr>
              <w:t>Outro(s) objeto(s) Apreendido(s)</w:t>
            </w:r>
          </w:p>
        </w:tc>
        <w:tc>
          <w:tcPr>
            <w:tcW w:w="3797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03AA6077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:rsidRPr="000135A5" w14:paraId="2CA594E4" w14:textId="77777777" w:rsidTr="008924BC">
        <w:trPr>
          <w:gridBefore w:val="1"/>
          <w:wBefore w:w="11" w:type="dxa"/>
          <w:trHeight w:val="654"/>
          <w:jc w:val="center"/>
        </w:trPr>
        <w:tc>
          <w:tcPr>
            <w:tcW w:w="11080" w:type="dxa"/>
            <w:gridSpan w:val="26"/>
          </w:tcPr>
          <w:p w14:paraId="42DF8247" w14:textId="2AC559BF" w:rsidR="00031F53" w:rsidRDefault="00031F53" w:rsidP="00561CC9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-</w:t>
            </w:r>
            <w:r w:rsidR="00564ACA">
              <w:rPr>
                <w:rFonts w:ascii="Arial" w:hAnsi="Arial" w:cs="Arial"/>
                <w:b/>
                <w:sz w:val="18"/>
                <w:szCs w:val="18"/>
              </w:rPr>
              <w:t xml:space="preserve">1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CELULAR </w:t>
            </w:r>
            <w:r w:rsidR="00564ACA">
              <w:rPr>
                <w:rFonts w:ascii="Arial" w:hAnsi="Arial" w:cs="Arial"/>
                <w:b/>
                <w:sz w:val="18"/>
                <w:szCs w:val="18"/>
              </w:rPr>
              <w:t xml:space="preserve">LG </w:t>
            </w:r>
            <w:r w:rsidR="00784AE6">
              <w:rPr>
                <w:rFonts w:ascii="Arial" w:hAnsi="Arial" w:cs="Arial"/>
                <w:b/>
                <w:sz w:val="18"/>
                <w:szCs w:val="18"/>
              </w:rPr>
              <w:t>PRATA</w:t>
            </w:r>
          </w:p>
          <w:p w14:paraId="659C7029" w14:textId="0D62DD93" w:rsidR="003E2414" w:rsidRDefault="003E2414" w:rsidP="00561CC9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564ACA">
              <w:rPr>
                <w:rFonts w:ascii="Arial" w:hAnsi="Arial" w:cs="Arial"/>
                <w:b/>
                <w:sz w:val="18"/>
                <w:szCs w:val="18"/>
              </w:rPr>
              <w:t xml:space="preserve">1 </w:t>
            </w:r>
            <w:r>
              <w:rPr>
                <w:rFonts w:ascii="Arial" w:hAnsi="Arial" w:cs="Arial"/>
                <w:b/>
                <w:sz w:val="18"/>
                <w:szCs w:val="18"/>
              </w:rPr>
              <w:t>CARREGADOR</w:t>
            </w:r>
          </w:p>
          <w:p w14:paraId="160D3DC9" w14:textId="7751B61D" w:rsidR="00031F53" w:rsidRDefault="003E2414" w:rsidP="00561CC9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-110 PINOS DE SUBSTANCIA SIMILAR AO ENTORPECENTE COCAINA</w:t>
            </w:r>
          </w:p>
          <w:p w14:paraId="45C188B0" w14:textId="32E13C87" w:rsidR="003E2414" w:rsidRPr="000135A5" w:rsidRDefault="003E2414" w:rsidP="00561CC9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-26 INVÓLUCROS DE SUBSTÂNCIA SIMILIAR AO ENTORPECENTE MACONHA</w:t>
            </w:r>
          </w:p>
        </w:tc>
      </w:tr>
      <w:tr w:rsidR="004A7102" w14:paraId="2D0DEA54" w14:textId="77777777" w:rsidTr="008924BC">
        <w:trPr>
          <w:gridBefore w:val="1"/>
          <w:wBefore w:w="11" w:type="dxa"/>
          <w:jc w:val="center"/>
        </w:trPr>
        <w:tc>
          <w:tcPr>
            <w:tcW w:w="3187" w:type="dxa"/>
            <w:gridSpan w:val="5"/>
            <w:tcBorders>
              <w:bottom w:val="single" w:sz="4" w:space="0" w:color="auto"/>
            </w:tcBorders>
            <w:shd w:val="clear" w:color="auto" w:fill="7F7F7F"/>
          </w:tcPr>
          <w:p w14:paraId="674DB735" w14:textId="77777777" w:rsidR="004A7102" w:rsidRPr="000135A5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B7A57ED" w14:textId="77777777" w:rsidR="004A7102" w:rsidRPr="000135A5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096" w:type="dxa"/>
            <w:gridSpan w:val="12"/>
            <w:tcBorders>
              <w:bottom w:val="single" w:sz="4" w:space="0" w:color="auto"/>
            </w:tcBorders>
          </w:tcPr>
          <w:p w14:paraId="0F8BF99D" w14:textId="77777777" w:rsidR="004A7102" w:rsidRPr="00261854" w:rsidRDefault="004A7102" w:rsidP="00C672C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261854">
              <w:rPr>
                <w:rFonts w:ascii="Arial" w:hAnsi="Arial" w:cs="Arial"/>
                <w:b/>
              </w:rPr>
              <w:t>Relatório Minucioso</w:t>
            </w:r>
          </w:p>
        </w:tc>
        <w:tc>
          <w:tcPr>
            <w:tcW w:w="3797" w:type="dxa"/>
            <w:gridSpan w:val="9"/>
            <w:tcBorders>
              <w:bottom w:val="single" w:sz="4" w:space="0" w:color="auto"/>
            </w:tcBorders>
            <w:shd w:val="clear" w:color="auto" w:fill="7F7F7F"/>
          </w:tcPr>
          <w:p w14:paraId="07F3BFB3" w14:textId="77777777" w:rsidR="004A7102" w:rsidRPr="00261854" w:rsidRDefault="004A7102" w:rsidP="00C672C6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4A7102" w14:paraId="746AACF4" w14:textId="77777777" w:rsidTr="008924BC">
        <w:trPr>
          <w:gridBefore w:val="1"/>
          <w:wBefore w:w="11" w:type="dxa"/>
          <w:trHeight w:val="228"/>
          <w:jc w:val="center"/>
        </w:trPr>
        <w:tc>
          <w:tcPr>
            <w:tcW w:w="110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B064" w14:textId="3AFAF1C5" w:rsidR="003E2414" w:rsidRDefault="00BC07A1" w:rsidP="003E2414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 w:rsidR="00462ACC">
              <w:rPr>
                <w:rFonts w:ascii="Arial" w:hAnsi="Arial" w:cs="Arial"/>
                <w:sz w:val="18"/>
                <w:szCs w:val="18"/>
              </w:rPr>
              <w:t xml:space="preserve">Por </w:t>
            </w:r>
            <w:r w:rsidR="003E2414">
              <w:rPr>
                <w:rFonts w:ascii="Arial" w:hAnsi="Arial" w:cs="Arial"/>
                <w:sz w:val="18"/>
                <w:szCs w:val="18"/>
              </w:rPr>
              <w:t xml:space="preserve">volta das 22 horas e 30 minutos, durante patrulhamento na cidade de </w:t>
            </w:r>
            <w:proofErr w:type="spellStart"/>
            <w:r w:rsidR="003E2414">
              <w:rPr>
                <w:rFonts w:ascii="Arial" w:hAnsi="Arial" w:cs="Arial"/>
                <w:sz w:val="18"/>
                <w:szCs w:val="18"/>
              </w:rPr>
              <w:t>Mataraca</w:t>
            </w:r>
            <w:proofErr w:type="spellEnd"/>
            <w:r w:rsidR="003E2414">
              <w:rPr>
                <w:rFonts w:ascii="Arial" w:hAnsi="Arial" w:cs="Arial"/>
                <w:sz w:val="18"/>
                <w:szCs w:val="18"/>
              </w:rPr>
              <w:t>, as equipes policiais do BPCHOQUE visualizaram 3 indivíduos que caminhavam em direção a praça 8 de março, no centro da cidade, nesse cenário, foi visualizado com um deles um volume na cintura, e com outro um volume nas mãos, desse modo, as equipes se aproximaram, e ao iniciar os procedimentos de abordagem</w:t>
            </w:r>
            <w:r w:rsidR="00564AC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E2414">
              <w:rPr>
                <w:rFonts w:ascii="Arial" w:hAnsi="Arial" w:cs="Arial"/>
                <w:sz w:val="18"/>
                <w:szCs w:val="18"/>
              </w:rPr>
              <w:t xml:space="preserve">o </w:t>
            </w:r>
            <w:r w:rsidR="00564ACA">
              <w:rPr>
                <w:rFonts w:ascii="Arial" w:hAnsi="Arial" w:cs="Arial"/>
                <w:sz w:val="18"/>
                <w:szCs w:val="18"/>
              </w:rPr>
              <w:t>indivíduo</w:t>
            </w:r>
            <w:r w:rsidR="003E2414">
              <w:rPr>
                <w:rFonts w:ascii="Arial" w:hAnsi="Arial" w:cs="Arial"/>
                <w:sz w:val="18"/>
                <w:szCs w:val="18"/>
              </w:rPr>
              <w:t xml:space="preserve"> que estava com o volume em mãos começou a correr, não sendo mais alcançado, enquanto os outros dois se mantiveram no local.</w:t>
            </w:r>
          </w:p>
          <w:p w14:paraId="41F82D93" w14:textId="01B24021" w:rsidR="00564ACA" w:rsidRDefault="003E2414" w:rsidP="003E241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Assim, foram realizadas buscas pessoais e processuais, sendo encontrado com um dos dois, o </w:t>
            </w:r>
            <w:r w:rsidRPr="009B7824">
              <w:rPr>
                <w:rFonts w:ascii="Arial" w:hAnsi="Arial" w:cs="Arial"/>
                <w:bCs/>
                <w:sz w:val="18"/>
                <w:szCs w:val="18"/>
              </w:rPr>
              <w:t>JAILTON TARGINO DOS SANTOS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, uma embalagem na cintura, onde ele portava a quantidade de drogas citadas: </w:t>
            </w:r>
            <w:r>
              <w:rPr>
                <w:rFonts w:ascii="Arial" w:hAnsi="Arial" w:cs="Arial"/>
                <w:b/>
                <w:sz w:val="18"/>
                <w:szCs w:val="18"/>
              </w:rPr>
              <w:t>110 PINOS DE SUBSTANCIA SIMILAR AO ENTORPECENTE COCAINA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, e </w:t>
            </w:r>
            <w:r>
              <w:rPr>
                <w:rFonts w:ascii="Arial" w:hAnsi="Arial" w:cs="Arial"/>
                <w:b/>
                <w:sz w:val="18"/>
                <w:szCs w:val="18"/>
              </w:rPr>
              <w:t>26 INVÓLUCROS DE SUBSTÂNCIA SIMILIAR AO ENTORPECENTE MACONHA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  <w:r w:rsidRPr="003E2414">
              <w:rPr>
                <w:rFonts w:ascii="Arial" w:hAnsi="Arial" w:cs="Arial"/>
                <w:bCs/>
                <w:sz w:val="18"/>
                <w:szCs w:val="18"/>
              </w:rPr>
              <w:t xml:space="preserve">Ainda, na busca processual também foi visualizado </w:t>
            </w:r>
            <w:r>
              <w:rPr>
                <w:rFonts w:ascii="Arial" w:hAnsi="Arial" w:cs="Arial"/>
                <w:bCs/>
                <w:sz w:val="18"/>
                <w:szCs w:val="18"/>
              </w:rPr>
              <w:t>que</w:t>
            </w:r>
            <w:r w:rsidRPr="003E2414">
              <w:rPr>
                <w:rFonts w:ascii="Arial" w:hAnsi="Arial" w:cs="Arial"/>
                <w:bCs/>
                <w:sz w:val="18"/>
                <w:szCs w:val="18"/>
              </w:rPr>
              <w:t xml:space="preserve"> o mesmo havia sido preso recentemente com uma arma de fogo, há cerca de 15 dias</w:t>
            </w:r>
            <w:r w:rsidR="00564ACA">
              <w:rPr>
                <w:rFonts w:ascii="Arial" w:hAnsi="Arial" w:cs="Arial"/>
                <w:bCs/>
                <w:sz w:val="18"/>
                <w:szCs w:val="18"/>
              </w:rPr>
              <w:t>. Dessa forma, sendo questionado sobre a droga que portava, o individuo informou que seria usada para vender nas proximidades da praça 8 de março.</w:t>
            </w:r>
          </w:p>
          <w:p w14:paraId="59F2CE94" w14:textId="0C6FCBCA" w:rsidR="00564ACA" w:rsidRPr="003E2414" w:rsidRDefault="00564ACA" w:rsidP="003E2414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Desse modo, o JAILTON TARGINO DOS SANTOS foi conduzido para a delegacia de policia civil da cidade de Mamanguape, enquanto o outro individuo, com o qual não foi encontrado nenhum ilícito, foi liberado no local.</w:t>
            </w:r>
          </w:p>
          <w:p w14:paraId="09E36A1E" w14:textId="35B70B2F" w:rsidR="00A36EBF" w:rsidRPr="00BC07A1" w:rsidRDefault="00A36EBF" w:rsidP="001A2628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A7102" w14:paraId="3417516F" w14:textId="77777777" w:rsidTr="008924BC">
        <w:trPr>
          <w:gridBefore w:val="1"/>
          <w:wBefore w:w="11" w:type="dxa"/>
          <w:trHeight w:val="228"/>
          <w:jc w:val="center"/>
        </w:trPr>
        <w:tc>
          <w:tcPr>
            <w:tcW w:w="36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3B7A055A" w14:textId="77777777" w:rsidR="004A7102" w:rsidRPr="00ED332E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1926" w14:textId="77777777" w:rsidR="004A7102" w:rsidRPr="00ED332E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Auto de Resistência a Prisão</w:t>
            </w:r>
          </w:p>
        </w:tc>
        <w:tc>
          <w:tcPr>
            <w:tcW w:w="37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14:paraId="5DCD9D45" w14:textId="77777777" w:rsidR="004A7102" w:rsidRPr="00ED332E" w:rsidRDefault="004A7102" w:rsidP="00C672C6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A7102" w:rsidRPr="00CE720C" w14:paraId="60472DB2" w14:textId="77777777" w:rsidTr="00206257">
        <w:trPr>
          <w:gridBefore w:val="1"/>
          <w:wBefore w:w="11" w:type="dxa"/>
          <w:trHeight w:val="1644"/>
          <w:jc w:val="center"/>
        </w:trPr>
        <w:tc>
          <w:tcPr>
            <w:tcW w:w="11080" w:type="dxa"/>
            <w:gridSpan w:val="2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BE257" w14:textId="77777777" w:rsidR="00757ECB" w:rsidRPr="00CE720C" w:rsidRDefault="00757ECB" w:rsidP="00206257">
            <w:pPr>
              <w:spacing w:after="0" w:line="240" w:lineRule="auto"/>
              <w:ind w:firstLine="607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06E1" w:rsidRPr="00206257" w14:paraId="2D820EC2" w14:textId="77777777" w:rsidTr="008924BC">
        <w:trPr>
          <w:gridBefore w:val="1"/>
          <w:wBefore w:w="11" w:type="dxa"/>
          <w:trHeight w:val="228"/>
          <w:jc w:val="center"/>
        </w:trPr>
        <w:tc>
          <w:tcPr>
            <w:tcW w:w="11080" w:type="dxa"/>
            <w:gridSpan w:val="2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FCE0" w14:textId="77777777" w:rsidR="00E706E1" w:rsidRPr="00206257" w:rsidRDefault="00E706E1" w:rsidP="00C672C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1E1F6D8" w14:textId="77777777" w:rsidR="00E706E1" w:rsidRPr="00D61B82" w:rsidRDefault="00E706E1" w:rsidP="00C672C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1B82">
              <w:rPr>
                <w:rFonts w:ascii="Arial" w:hAnsi="Arial" w:cs="Arial"/>
                <w:sz w:val="20"/>
                <w:szCs w:val="20"/>
              </w:rPr>
              <w:t>Recebi às</w:t>
            </w:r>
            <w:r w:rsidR="00E22FAC" w:rsidRPr="00E22FAC">
              <w:rPr>
                <w:rFonts w:ascii="Arial" w:hAnsi="Arial" w:cs="Arial"/>
                <w:sz w:val="20"/>
                <w:szCs w:val="20"/>
              </w:rPr>
              <w:t>________</w:t>
            </w:r>
            <w:r w:rsidR="00D33835" w:rsidRPr="00E22FAC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E22FAC" w:rsidRPr="00E22FAC">
              <w:rPr>
                <w:rFonts w:ascii="Arial" w:hAnsi="Arial" w:cs="Arial"/>
                <w:sz w:val="20"/>
                <w:szCs w:val="20"/>
              </w:rPr>
              <w:t>________</w:t>
            </w:r>
            <w:r w:rsidRPr="00E22FAC">
              <w:rPr>
                <w:rFonts w:ascii="Arial" w:hAnsi="Arial" w:cs="Arial"/>
                <w:sz w:val="20"/>
                <w:szCs w:val="20"/>
              </w:rPr>
              <w:t>,</w:t>
            </w:r>
            <w:r w:rsidRPr="00D61B82">
              <w:rPr>
                <w:rFonts w:ascii="Arial" w:hAnsi="Arial" w:cs="Arial"/>
                <w:sz w:val="20"/>
                <w:szCs w:val="20"/>
              </w:rPr>
              <w:t xml:space="preserve"> o(s) acusado(s), arma(s) e/ou objeto(s) descritos neste documento.</w:t>
            </w:r>
          </w:p>
          <w:p w14:paraId="24C76B4D" w14:textId="77777777" w:rsidR="00E706E1" w:rsidRPr="00D61B82" w:rsidRDefault="00E706E1" w:rsidP="00C672C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16C309B" w14:textId="77777777" w:rsidR="00E706E1" w:rsidRPr="00D61B82" w:rsidRDefault="00E706E1" w:rsidP="00C672C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1B82">
              <w:rPr>
                <w:rFonts w:ascii="Arial" w:hAnsi="Arial" w:cs="Arial"/>
                <w:sz w:val="20"/>
                <w:szCs w:val="20"/>
              </w:rPr>
              <w:t>Nome:Matrícula:Assinatura:______________</w:t>
            </w:r>
            <w:r w:rsidR="00D61B82">
              <w:rPr>
                <w:rFonts w:ascii="Arial" w:hAnsi="Arial" w:cs="Arial"/>
                <w:sz w:val="20"/>
                <w:szCs w:val="20"/>
              </w:rPr>
              <w:t>_________</w:t>
            </w:r>
            <w:r w:rsidRPr="00D61B82">
              <w:rPr>
                <w:rFonts w:ascii="Arial" w:hAnsi="Arial" w:cs="Arial"/>
                <w:sz w:val="20"/>
                <w:szCs w:val="20"/>
              </w:rPr>
              <w:t>_</w:t>
            </w:r>
            <w:r w:rsidR="00D61B82" w:rsidRPr="00D61B82">
              <w:rPr>
                <w:rFonts w:ascii="Arial" w:hAnsi="Arial" w:cs="Arial"/>
                <w:sz w:val="20"/>
                <w:szCs w:val="20"/>
              </w:rPr>
              <w:t>___</w:t>
            </w:r>
          </w:p>
          <w:p w14:paraId="7E9176A8" w14:textId="77777777" w:rsidR="00E706E1" w:rsidRPr="00206257" w:rsidRDefault="00E706E1" w:rsidP="00C672C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717CE88A" w14:textId="77777777" w:rsidR="004A7102" w:rsidRPr="00CE720C" w:rsidRDefault="004A7102" w:rsidP="004A7102"/>
    <w:p w14:paraId="5FF1DB96" w14:textId="77777777" w:rsidR="004A7102" w:rsidRDefault="004A7102" w:rsidP="00757ECB"/>
    <w:sectPr w:rsidR="004A7102" w:rsidSect="00E706E1">
      <w:pgSz w:w="11906" w:h="16838"/>
      <w:pgMar w:top="567" w:right="567" w:bottom="73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54"/>
    <w:rsid w:val="00003EB6"/>
    <w:rsid w:val="00012788"/>
    <w:rsid w:val="000135A5"/>
    <w:rsid w:val="00025605"/>
    <w:rsid w:val="0002591A"/>
    <w:rsid w:val="00031F53"/>
    <w:rsid w:val="00033BD5"/>
    <w:rsid w:val="000426BF"/>
    <w:rsid w:val="00043664"/>
    <w:rsid w:val="00043882"/>
    <w:rsid w:val="00043FE6"/>
    <w:rsid w:val="0005238A"/>
    <w:rsid w:val="000663DD"/>
    <w:rsid w:val="00081FA9"/>
    <w:rsid w:val="00084295"/>
    <w:rsid w:val="00096E54"/>
    <w:rsid w:val="000A13C6"/>
    <w:rsid w:val="000A5414"/>
    <w:rsid w:val="000B2D6D"/>
    <w:rsid w:val="000B5B05"/>
    <w:rsid w:val="000C2A0E"/>
    <w:rsid w:val="000E08A2"/>
    <w:rsid w:val="000E6061"/>
    <w:rsid w:val="00105468"/>
    <w:rsid w:val="001058E7"/>
    <w:rsid w:val="00123414"/>
    <w:rsid w:val="0013490D"/>
    <w:rsid w:val="00135D9B"/>
    <w:rsid w:val="00141BD2"/>
    <w:rsid w:val="00145FFA"/>
    <w:rsid w:val="00151039"/>
    <w:rsid w:val="0017324D"/>
    <w:rsid w:val="00181C66"/>
    <w:rsid w:val="001859D0"/>
    <w:rsid w:val="00187209"/>
    <w:rsid w:val="00195926"/>
    <w:rsid w:val="001A0D03"/>
    <w:rsid w:val="001A2628"/>
    <w:rsid w:val="001E7E95"/>
    <w:rsid w:val="001F0B16"/>
    <w:rsid w:val="001F4158"/>
    <w:rsid w:val="001F61E1"/>
    <w:rsid w:val="00206257"/>
    <w:rsid w:val="00210F1F"/>
    <w:rsid w:val="00215884"/>
    <w:rsid w:val="002166ED"/>
    <w:rsid w:val="002578FD"/>
    <w:rsid w:val="00260BD1"/>
    <w:rsid w:val="00261854"/>
    <w:rsid w:val="002669C1"/>
    <w:rsid w:val="00280375"/>
    <w:rsid w:val="00287EF9"/>
    <w:rsid w:val="00293D2D"/>
    <w:rsid w:val="002958C0"/>
    <w:rsid w:val="002A469D"/>
    <w:rsid w:val="002A55A0"/>
    <w:rsid w:val="002B6830"/>
    <w:rsid w:val="002C0DA7"/>
    <w:rsid w:val="002C5FF2"/>
    <w:rsid w:val="002D36B7"/>
    <w:rsid w:val="002E0572"/>
    <w:rsid w:val="002F5FDB"/>
    <w:rsid w:val="002F6B13"/>
    <w:rsid w:val="002F7AB5"/>
    <w:rsid w:val="00304BE9"/>
    <w:rsid w:val="00305775"/>
    <w:rsid w:val="003064C2"/>
    <w:rsid w:val="003077BB"/>
    <w:rsid w:val="0031687E"/>
    <w:rsid w:val="00321254"/>
    <w:rsid w:val="00327CE2"/>
    <w:rsid w:val="00353088"/>
    <w:rsid w:val="00385633"/>
    <w:rsid w:val="00385B1F"/>
    <w:rsid w:val="00391C3C"/>
    <w:rsid w:val="00394387"/>
    <w:rsid w:val="003B5C42"/>
    <w:rsid w:val="003C04F3"/>
    <w:rsid w:val="003C264E"/>
    <w:rsid w:val="003E0FBB"/>
    <w:rsid w:val="003E11D8"/>
    <w:rsid w:val="003E2414"/>
    <w:rsid w:val="003F576F"/>
    <w:rsid w:val="00401053"/>
    <w:rsid w:val="00440BC8"/>
    <w:rsid w:val="004576D8"/>
    <w:rsid w:val="00462ACC"/>
    <w:rsid w:val="0046418C"/>
    <w:rsid w:val="004737A6"/>
    <w:rsid w:val="004813B8"/>
    <w:rsid w:val="004A1F43"/>
    <w:rsid w:val="004A6DA4"/>
    <w:rsid w:val="004A7102"/>
    <w:rsid w:val="004C1F9F"/>
    <w:rsid w:val="004C2A28"/>
    <w:rsid w:val="004C64DB"/>
    <w:rsid w:val="004D242F"/>
    <w:rsid w:val="004D25F4"/>
    <w:rsid w:val="004D4E75"/>
    <w:rsid w:val="004D718E"/>
    <w:rsid w:val="004D7F0F"/>
    <w:rsid w:val="004E6646"/>
    <w:rsid w:val="0050141C"/>
    <w:rsid w:val="00501542"/>
    <w:rsid w:val="00523789"/>
    <w:rsid w:val="00526A09"/>
    <w:rsid w:val="00526DC0"/>
    <w:rsid w:val="00530A33"/>
    <w:rsid w:val="005367B8"/>
    <w:rsid w:val="0054193A"/>
    <w:rsid w:val="005508CA"/>
    <w:rsid w:val="0055350A"/>
    <w:rsid w:val="0055430B"/>
    <w:rsid w:val="0055461E"/>
    <w:rsid w:val="00555C4C"/>
    <w:rsid w:val="00555C9D"/>
    <w:rsid w:val="00557033"/>
    <w:rsid w:val="00560B3F"/>
    <w:rsid w:val="00561CC9"/>
    <w:rsid w:val="00564ACA"/>
    <w:rsid w:val="00590D73"/>
    <w:rsid w:val="00592F35"/>
    <w:rsid w:val="00593713"/>
    <w:rsid w:val="00593C73"/>
    <w:rsid w:val="005B404E"/>
    <w:rsid w:val="005C1337"/>
    <w:rsid w:val="005C301A"/>
    <w:rsid w:val="005D0893"/>
    <w:rsid w:val="005D4D42"/>
    <w:rsid w:val="006171EC"/>
    <w:rsid w:val="00620DFE"/>
    <w:rsid w:val="0063478F"/>
    <w:rsid w:val="00635B76"/>
    <w:rsid w:val="0064014B"/>
    <w:rsid w:val="006404E5"/>
    <w:rsid w:val="006411A1"/>
    <w:rsid w:val="0065126E"/>
    <w:rsid w:val="0066005D"/>
    <w:rsid w:val="00672018"/>
    <w:rsid w:val="00681458"/>
    <w:rsid w:val="00683072"/>
    <w:rsid w:val="0069242C"/>
    <w:rsid w:val="006969DC"/>
    <w:rsid w:val="006A3747"/>
    <w:rsid w:val="006D2BF7"/>
    <w:rsid w:val="006E0B3A"/>
    <w:rsid w:val="006E4C91"/>
    <w:rsid w:val="006F7A56"/>
    <w:rsid w:val="00716086"/>
    <w:rsid w:val="00721342"/>
    <w:rsid w:val="00731FC6"/>
    <w:rsid w:val="007339F2"/>
    <w:rsid w:val="00744F4C"/>
    <w:rsid w:val="007504A8"/>
    <w:rsid w:val="007524B4"/>
    <w:rsid w:val="0075364A"/>
    <w:rsid w:val="007560E8"/>
    <w:rsid w:val="00757ECB"/>
    <w:rsid w:val="00767698"/>
    <w:rsid w:val="0078370A"/>
    <w:rsid w:val="00784AE6"/>
    <w:rsid w:val="007864F4"/>
    <w:rsid w:val="00794C3D"/>
    <w:rsid w:val="007A3098"/>
    <w:rsid w:val="007A3895"/>
    <w:rsid w:val="007B1915"/>
    <w:rsid w:val="007E279F"/>
    <w:rsid w:val="00807DB2"/>
    <w:rsid w:val="00820C58"/>
    <w:rsid w:val="00821392"/>
    <w:rsid w:val="00827100"/>
    <w:rsid w:val="0082735C"/>
    <w:rsid w:val="00832930"/>
    <w:rsid w:val="00835621"/>
    <w:rsid w:val="00835BBB"/>
    <w:rsid w:val="00836B1E"/>
    <w:rsid w:val="00852063"/>
    <w:rsid w:val="0085778D"/>
    <w:rsid w:val="00860201"/>
    <w:rsid w:val="00883379"/>
    <w:rsid w:val="00885787"/>
    <w:rsid w:val="008924BC"/>
    <w:rsid w:val="008A07B5"/>
    <w:rsid w:val="008A6690"/>
    <w:rsid w:val="008B2539"/>
    <w:rsid w:val="008C4217"/>
    <w:rsid w:val="008C6972"/>
    <w:rsid w:val="008D3593"/>
    <w:rsid w:val="008F0BC0"/>
    <w:rsid w:val="008F3EB9"/>
    <w:rsid w:val="0090130D"/>
    <w:rsid w:val="00902A0B"/>
    <w:rsid w:val="00942236"/>
    <w:rsid w:val="00950B09"/>
    <w:rsid w:val="009561D5"/>
    <w:rsid w:val="009718C5"/>
    <w:rsid w:val="00971ADB"/>
    <w:rsid w:val="00972683"/>
    <w:rsid w:val="00993EE1"/>
    <w:rsid w:val="009A261C"/>
    <w:rsid w:val="009B546F"/>
    <w:rsid w:val="009B59A1"/>
    <w:rsid w:val="009B7824"/>
    <w:rsid w:val="009C7163"/>
    <w:rsid w:val="009D255F"/>
    <w:rsid w:val="009D4858"/>
    <w:rsid w:val="009E0A0B"/>
    <w:rsid w:val="009F0853"/>
    <w:rsid w:val="00A30961"/>
    <w:rsid w:val="00A359A2"/>
    <w:rsid w:val="00A3639F"/>
    <w:rsid w:val="00A36EBF"/>
    <w:rsid w:val="00A662BC"/>
    <w:rsid w:val="00A72AFC"/>
    <w:rsid w:val="00A87178"/>
    <w:rsid w:val="00A93F36"/>
    <w:rsid w:val="00AB27DA"/>
    <w:rsid w:val="00AB5EAA"/>
    <w:rsid w:val="00AD2229"/>
    <w:rsid w:val="00AE06DA"/>
    <w:rsid w:val="00AE191F"/>
    <w:rsid w:val="00AE703B"/>
    <w:rsid w:val="00AF15C0"/>
    <w:rsid w:val="00AF23A6"/>
    <w:rsid w:val="00B04DB4"/>
    <w:rsid w:val="00B17ADE"/>
    <w:rsid w:val="00B2605A"/>
    <w:rsid w:val="00B41EA8"/>
    <w:rsid w:val="00B473E6"/>
    <w:rsid w:val="00B5222E"/>
    <w:rsid w:val="00B728D7"/>
    <w:rsid w:val="00BA1F47"/>
    <w:rsid w:val="00BC07A1"/>
    <w:rsid w:val="00BD4973"/>
    <w:rsid w:val="00BE10E9"/>
    <w:rsid w:val="00BE679B"/>
    <w:rsid w:val="00BF0FB4"/>
    <w:rsid w:val="00BF4150"/>
    <w:rsid w:val="00C067A3"/>
    <w:rsid w:val="00C12CC7"/>
    <w:rsid w:val="00C146F8"/>
    <w:rsid w:val="00C30A28"/>
    <w:rsid w:val="00C3460D"/>
    <w:rsid w:val="00C42EC7"/>
    <w:rsid w:val="00C550E1"/>
    <w:rsid w:val="00C672C6"/>
    <w:rsid w:val="00C70236"/>
    <w:rsid w:val="00C70E93"/>
    <w:rsid w:val="00C858DB"/>
    <w:rsid w:val="00C93A94"/>
    <w:rsid w:val="00CB06F1"/>
    <w:rsid w:val="00CB0ED9"/>
    <w:rsid w:val="00CC73E3"/>
    <w:rsid w:val="00CD06EB"/>
    <w:rsid w:val="00CE27D6"/>
    <w:rsid w:val="00CF44C0"/>
    <w:rsid w:val="00D174C1"/>
    <w:rsid w:val="00D22167"/>
    <w:rsid w:val="00D33835"/>
    <w:rsid w:val="00D45652"/>
    <w:rsid w:val="00D55382"/>
    <w:rsid w:val="00D61B82"/>
    <w:rsid w:val="00D65188"/>
    <w:rsid w:val="00D76C3A"/>
    <w:rsid w:val="00D837BE"/>
    <w:rsid w:val="00DA5400"/>
    <w:rsid w:val="00DA6349"/>
    <w:rsid w:val="00DB2136"/>
    <w:rsid w:val="00DB3DCB"/>
    <w:rsid w:val="00DB3E8F"/>
    <w:rsid w:val="00DD3198"/>
    <w:rsid w:val="00DD35D7"/>
    <w:rsid w:val="00DE5680"/>
    <w:rsid w:val="00DE5E92"/>
    <w:rsid w:val="00DF6135"/>
    <w:rsid w:val="00DF7D80"/>
    <w:rsid w:val="00E04CA7"/>
    <w:rsid w:val="00E22FAC"/>
    <w:rsid w:val="00E345F4"/>
    <w:rsid w:val="00E55767"/>
    <w:rsid w:val="00E706E1"/>
    <w:rsid w:val="00E732C1"/>
    <w:rsid w:val="00E838C0"/>
    <w:rsid w:val="00E86C9F"/>
    <w:rsid w:val="00E86F5C"/>
    <w:rsid w:val="00EA73E6"/>
    <w:rsid w:val="00EC164F"/>
    <w:rsid w:val="00EC74DC"/>
    <w:rsid w:val="00ED107D"/>
    <w:rsid w:val="00ED6D6A"/>
    <w:rsid w:val="00EF5D19"/>
    <w:rsid w:val="00F03A34"/>
    <w:rsid w:val="00F06F3B"/>
    <w:rsid w:val="00F240AC"/>
    <w:rsid w:val="00F2675A"/>
    <w:rsid w:val="00F27A7F"/>
    <w:rsid w:val="00F32BDC"/>
    <w:rsid w:val="00F536CE"/>
    <w:rsid w:val="00F70085"/>
    <w:rsid w:val="00F832F3"/>
    <w:rsid w:val="00F863AE"/>
    <w:rsid w:val="00F87F4C"/>
    <w:rsid w:val="00F92BA1"/>
    <w:rsid w:val="00FA2661"/>
    <w:rsid w:val="00FC488C"/>
    <w:rsid w:val="00FD1A37"/>
    <w:rsid w:val="00FD7FCF"/>
    <w:rsid w:val="00FE4166"/>
    <w:rsid w:val="00FF0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976D"/>
  <w15:docId w15:val="{D892E229-6B5C-4081-A7BD-90215A49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414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A710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A7102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4A71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210F1F"/>
    <w:rPr>
      <w:color w:val="808080"/>
    </w:rPr>
  </w:style>
  <w:style w:type="character" w:customStyle="1" w:styleId="Estilo1">
    <w:name w:val="Estilo1"/>
    <w:basedOn w:val="Fontepargpadro"/>
    <w:uiPriority w:val="1"/>
    <w:rsid w:val="00210F1F"/>
    <w:rPr>
      <w:rFonts w:ascii="Arial" w:hAnsi="Arial"/>
      <w:color w:val="auto"/>
      <w:sz w:val="18"/>
    </w:rPr>
  </w:style>
  <w:style w:type="character" w:styleId="Refdecomentrio">
    <w:name w:val="annotation reference"/>
    <w:basedOn w:val="Fontepargpadro"/>
    <w:uiPriority w:val="99"/>
    <w:semiHidden/>
    <w:unhideWhenUsed/>
    <w:rsid w:val="00BC07A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07A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07A1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07A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07A1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Jones\Desktop\MODELO%20DE%20BOLETIM%20DE%20OCORR&#202;NCI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DA120-361B-468A-B39E-DC9CC8DA7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BOLETIM DE OCORRÊNCIA</Template>
  <TotalTime>7</TotalTime>
  <Pages>2</Pages>
  <Words>718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Jones A.</dc:creator>
  <cp:lastModifiedBy>PCPB Aud. Custódia</cp:lastModifiedBy>
  <cp:revision>3</cp:revision>
  <cp:lastPrinted>2023-01-20T12:10:00Z</cp:lastPrinted>
  <dcterms:created xsi:type="dcterms:W3CDTF">2025-03-26T02:37:00Z</dcterms:created>
  <dcterms:modified xsi:type="dcterms:W3CDTF">2025-03-26T02:37:00Z</dcterms:modified>
</cp:coreProperties>
</file>